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B6A84F" w14:textId="4720BB59" w:rsidR="00336943" w:rsidRDefault="00253659" w:rsidP="00253659">
      <w:pPr>
        <w:pStyle w:val="papertitle"/>
        <w:rPr>
          <w:lang w:val="en-GB"/>
        </w:rPr>
      </w:pPr>
      <w:r>
        <w:rPr>
          <w:lang w:val="en-GB"/>
        </w:rPr>
        <w:t>Babylon.js JavaScript Game Development</w:t>
      </w:r>
    </w:p>
    <w:p w14:paraId="4DC011C2" w14:textId="6630232A" w:rsidR="00253659" w:rsidRDefault="00253659" w:rsidP="00253659">
      <w:pPr>
        <w:pStyle w:val="author"/>
        <w:rPr>
          <w:lang w:val="en-GB"/>
        </w:rPr>
      </w:pPr>
    </w:p>
    <w:p w14:paraId="5FC1DE91" w14:textId="0200FF8D" w:rsidR="00253659" w:rsidRDefault="00253659" w:rsidP="00253659">
      <w:pPr>
        <w:pStyle w:val="author"/>
        <w:rPr>
          <w:lang w:val="en-GB"/>
        </w:rPr>
      </w:pPr>
      <w:r>
        <w:rPr>
          <w:lang w:val="en-GB"/>
        </w:rPr>
        <w:t>Raja Naseer Ahmed Khan</w:t>
      </w:r>
    </w:p>
    <w:p w14:paraId="7B587B11" w14:textId="2EA4DD5B" w:rsidR="00253659" w:rsidRDefault="00253659" w:rsidP="00253659">
      <w:pPr>
        <w:pStyle w:val="address"/>
        <w:rPr>
          <w:lang w:val="en-GB"/>
        </w:rPr>
      </w:pPr>
      <w:r>
        <w:rPr>
          <w:lang w:val="en-GB"/>
        </w:rPr>
        <w:t>B.Sc.(Hons) in Software Development</w:t>
      </w:r>
    </w:p>
    <w:p w14:paraId="05CCCA79" w14:textId="3750CE2C" w:rsidR="00253659" w:rsidRDefault="00253659" w:rsidP="00253659">
      <w:pPr>
        <w:pStyle w:val="address"/>
        <w:rPr>
          <w:lang w:val="en-GB"/>
        </w:rPr>
      </w:pPr>
      <w:r>
        <w:rPr>
          <w:lang w:val="en-GB"/>
        </w:rPr>
        <w:t>February 02, 2020</w:t>
      </w:r>
    </w:p>
    <w:p w14:paraId="73ED586C" w14:textId="7FAC69D6" w:rsidR="00253659" w:rsidRDefault="00253659" w:rsidP="00253659">
      <w:pPr>
        <w:pStyle w:val="address"/>
        <w:rPr>
          <w:lang w:val="en-GB"/>
        </w:rPr>
      </w:pPr>
    </w:p>
    <w:p w14:paraId="1465378C" w14:textId="0A10B2A1" w:rsidR="00253659" w:rsidRDefault="00253659" w:rsidP="00253659">
      <w:pPr>
        <w:pStyle w:val="address"/>
        <w:rPr>
          <w:lang w:val="en-GB"/>
        </w:rPr>
      </w:pPr>
    </w:p>
    <w:p w14:paraId="3DA189E1" w14:textId="77777777" w:rsidR="00253659" w:rsidRDefault="00253659" w:rsidP="00253659">
      <w:pPr>
        <w:pStyle w:val="address"/>
        <w:rPr>
          <w:lang w:val="en-GB"/>
        </w:rPr>
      </w:pPr>
    </w:p>
    <w:p w14:paraId="318ADF6F" w14:textId="16BE370D" w:rsidR="00253659" w:rsidRDefault="00253659" w:rsidP="00253659">
      <w:pPr>
        <w:pStyle w:val="address"/>
        <w:rPr>
          <w:lang w:val="en-GB"/>
        </w:rPr>
      </w:pPr>
      <w:r>
        <w:rPr>
          <w:lang w:val="en-GB"/>
        </w:rPr>
        <w:t>Department of Computer Science and Applied Physics,</w:t>
      </w:r>
    </w:p>
    <w:p w14:paraId="1A52BC8D" w14:textId="658B5D06" w:rsidR="00253659" w:rsidRDefault="00253659" w:rsidP="00253659">
      <w:pPr>
        <w:pStyle w:val="address"/>
        <w:rPr>
          <w:lang w:val="en-GB"/>
        </w:rPr>
      </w:pPr>
      <w:r>
        <w:rPr>
          <w:lang w:val="en-GB"/>
        </w:rPr>
        <w:t>Galway-Mayo Institute of Technology, Dublin Road, Ireland</w:t>
      </w:r>
    </w:p>
    <w:p w14:paraId="2E7C8C05" w14:textId="7B146851" w:rsidR="002B1BEB" w:rsidRDefault="002B1BEB" w:rsidP="00253659">
      <w:pPr>
        <w:pStyle w:val="address"/>
        <w:rPr>
          <w:lang w:val="en-GB"/>
        </w:rPr>
      </w:pPr>
    </w:p>
    <w:p w14:paraId="58F2D6B9" w14:textId="754069CD" w:rsidR="002B1BEB" w:rsidRDefault="002B1BEB" w:rsidP="002B1BEB">
      <w:pPr>
        <w:pStyle w:val="image"/>
        <w:rPr>
          <w:lang w:val="en-GB"/>
        </w:rPr>
      </w:pPr>
      <w:r>
        <w:rPr>
          <w:noProof/>
          <w:lang w:val="en-GB"/>
        </w:rPr>
        <w:drawing>
          <wp:inline distT="0" distB="0" distL="0" distR="0" wp14:anchorId="47E703CA" wp14:editId="549F1047">
            <wp:extent cx="2993390" cy="1591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3390" cy="1591945"/>
                    </a:xfrm>
                    <a:prstGeom prst="rect">
                      <a:avLst/>
                    </a:prstGeom>
                    <a:noFill/>
                    <a:ln>
                      <a:noFill/>
                    </a:ln>
                  </pic:spPr>
                </pic:pic>
              </a:graphicData>
            </a:graphic>
          </wp:inline>
        </w:drawing>
      </w:r>
    </w:p>
    <w:p w14:paraId="139C1313" w14:textId="408D2213" w:rsidR="00FD4BDE" w:rsidRDefault="00FD4BDE" w:rsidP="00FD4BDE">
      <w:pPr>
        <w:overflowPunct/>
        <w:autoSpaceDE/>
        <w:autoSpaceDN/>
        <w:adjustRightInd/>
        <w:spacing w:after="200" w:line="276" w:lineRule="auto"/>
        <w:ind w:firstLine="0"/>
        <w:jc w:val="left"/>
        <w:textAlignment w:val="auto"/>
        <w:rPr>
          <w:lang w:val="en-GB"/>
        </w:rPr>
      </w:pPr>
    </w:p>
    <w:p w14:paraId="01610ADF" w14:textId="12541AB2" w:rsidR="00FD4BDE" w:rsidRDefault="00FD4BDE">
      <w:pPr>
        <w:overflowPunct/>
        <w:autoSpaceDE/>
        <w:autoSpaceDN/>
        <w:adjustRightInd/>
        <w:spacing w:after="200" w:line="276" w:lineRule="auto"/>
        <w:ind w:firstLine="0"/>
        <w:jc w:val="left"/>
        <w:textAlignment w:val="auto"/>
        <w:rPr>
          <w:lang w:val="en-GB"/>
        </w:rPr>
      </w:pPr>
      <w:r>
        <w:rPr>
          <w:lang w:val="en-GB"/>
        </w:rPr>
        <w:br w:type="page"/>
      </w:r>
    </w:p>
    <w:p w14:paraId="3F90CB9F" w14:textId="030B5A14" w:rsidR="002B1BEB" w:rsidRDefault="002B1BEB" w:rsidP="002B1BEB">
      <w:pPr>
        <w:pStyle w:val="image"/>
        <w:rPr>
          <w:lang w:val="en-GB"/>
        </w:rPr>
      </w:pPr>
    </w:p>
    <w:sdt>
      <w:sdtPr>
        <w:rPr>
          <w:rFonts w:ascii="Times New Roman" w:eastAsia="Times New Roman" w:hAnsi="Times New Roman" w:cs="Times New Roman"/>
          <w:color w:val="auto"/>
          <w:sz w:val="20"/>
          <w:szCs w:val="20"/>
          <w:lang w:eastAsia="de-DE"/>
        </w:rPr>
        <w:id w:val="1786923721"/>
        <w:docPartObj>
          <w:docPartGallery w:val="Table of Contents"/>
          <w:docPartUnique/>
        </w:docPartObj>
      </w:sdtPr>
      <w:sdtEndPr>
        <w:rPr>
          <w:b/>
          <w:bCs/>
          <w:noProof/>
        </w:rPr>
      </w:sdtEndPr>
      <w:sdtContent>
        <w:p w14:paraId="3899F291" w14:textId="2EA2C3E1" w:rsidR="000F7617" w:rsidRDefault="000F7617">
          <w:pPr>
            <w:pStyle w:val="TOCHeading"/>
          </w:pPr>
          <w:r>
            <w:t>Contents</w:t>
          </w:r>
        </w:p>
        <w:p w14:paraId="2A4AAC13" w14:textId="09EEAA3C" w:rsidR="0070070B" w:rsidRDefault="000F7617">
          <w:pPr>
            <w:pStyle w:val="TOC1"/>
            <w:tabs>
              <w:tab w:val="left" w:pos="660"/>
              <w:tab w:val="right" w:leader="dot" w:pos="6908"/>
            </w:tabs>
            <w:rPr>
              <w:rFonts w:asciiTheme="minorHAnsi" w:eastAsiaTheme="minorEastAsia" w:hAnsiTheme="minorHAnsi" w:cstheme="minorBidi"/>
              <w:noProof/>
              <w:sz w:val="22"/>
              <w:szCs w:val="22"/>
              <w:lang w:val="en-SH" w:eastAsia="en-SH"/>
            </w:rPr>
          </w:pPr>
          <w:r>
            <w:fldChar w:fldCharType="begin"/>
          </w:r>
          <w:r>
            <w:instrText xml:space="preserve"> TOC \o "1-3" \h \z \u </w:instrText>
          </w:r>
          <w:r>
            <w:fldChar w:fldCharType="separate"/>
          </w:r>
          <w:hyperlink w:anchor="_Toc36624400" w:history="1">
            <w:r w:rsidR="0070070B" w:rsidRPr="00125EE6">
              <w:rPr>
                <w:rStyle w:val="Hyperlink"/>
                <w:noProof/>
              </w:rPr>
              <w:t>1</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Abstract</w:t>
            </w:r>
            <w:r w:rsidR="0070070B">
              <w:rPr>
                <w:noProof/>
                <w:webHidden/>
              </w:rPr>
              <w:tab/>
            </w:r>
            <w:r w:rsidR="0070070B">
              <w:rPr>
                <w:noProof/>
                <w:webHidden/>
              </w:rPr>
              <w:fldChar w:fldCharType="begin"/>
            </w:r>
            <w:r w:rsidR="0070070B">
              <w:rPr>
                <w:noProof/>
                <w:webHidden/>
              </w:rPr>
              <w:instrText xml:space="preserve"> PAGEREF _Toc36624400 \h </w:instrText>
            </w:r>
            <w:r w:rsidR="0070070B">
              <w:rPr>
                <w:noProof/>
                <w:webHidden/>
              </w:rPr>
            </w:r>
            <w:r w:rsidR="0070070B">
              <w:rPr>
                <w:noProof/>
                <w:webHidden/>
              </w:rPr>
              <w:fldChar w:fldCharType="separate"/>
            </w:r>
            <w:r w:rsidR="0070070B">
              <w:rPr>
                <w:noProof/>
                <w:webHidden/>
              </w:rPr>
              <w:t>3</w:t>
            </w:r>
            <w:r w:rsidR="0070070B">
              <w:rPr>
                <w:noProof/>
                <w:webHidden/>
              </w:rPr>
              <w:fldChar w:fldCharType="end"/>
            </w:r>
          </w:hyperlink>
        </w:p>
        <w:p w14:paraId="0DB8241B" w14:textId="7EE15196"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01" w:history="1">
            <w:r w:rsidR="0070070B" w:rsidRPr="00125EE6">
              <w:rPr>
                <w:rStyle w:val="Hyperlink"/>
                <w:noProof/>
              </w:rPr>
              <w:t>1.1</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Project Overview:</w:t>
            </w:r>
            <w:r w:rsidR="0070070B">
              <w:rPr>
                <w:noProof/>
                <w:webHidden/>
              </w:rPr>
              <w:tab/>
            </w:r>
            <w:r w:rsidR="0070070B">
              <w:rPr>
                <w:noProof/>
                <w:webHidden/>
              </w:rPr>
              <w:fldChar w:fldCharType="begin"/>
            </w:r>
            <w:r w:rsidR="0070070B">
              <w:rPr>
                <w:noProof/>
                <w:webHidden/>
              </w:rPr>
              <w:instrText xml:space="preserve"> PAGEREF _Toc36624401 \h </w:instrText>
            </w:r>
            <w:r w:rsidR="0070070B">
              <w:rPr>
                <w:noProof/>
                <w:webHidden/>
              </w:rPr>
            </w:r>
            <w:r w:rsidR="0070070B">
              <w:rPr>
                <w:noProof/>
                <w:webHidden/>
              </w:rPr>
              <w:fldChar w:fldCharType="separate"/>
            </w:r>
            <w:r w:rsidR="0070070B">
              <w:rPr>
                <w:noProof/>
                <w:webHidden/>
              </w:rPr>
              <w:t>4</w:t>
            </w:r>
            <w:r w:rsidR="0070070B">
              <w:rPr>
                <w:noProof/>
                <w:webHidden/>
              </w:rPr>
              <w:fldChar w:fldCharType="end"/>
            </w:r>
          </w:hyperlink>
        </w:p>
        <w:p w14:paraId="6C4DD30F" w14:textId="2049FB85"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02" w:history="1">
            <w:r w:rsidR="0070070B" w:rsidRPr="00125EE6">
              <w:rPr>
                <w:rStyle w:val="Hyperlink"/>
                <w:noProof/>
              </w:rPr>
              <w:t>1.2</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Parts of the Project</w:t>
            </w:r>
            <w:r w:rsidR="0070070B">
              <w:rPr>
                <w:noProof/>
                <w:webHidden/>
              </w:rPr>
              <w:tab/>
            </w:r>
            <w:r w:rsidR="0070070B">
              <w:rPr>
                <w:noProof/>
                <w:webHidden/>
              </w:rPr>
              <w:fldChar w:fldCharType="begin"/>
            </w:r>
            <w:r w:rsidR="0070070B">
              <w:rPr>
                <w:noProof/>
                <w:webHidden/>
              </w:rPr>
              <w:instrText xml:space="preserve"> PAGEREF _Toc36624402 \h </w:instrText>
            </w:r>
            <w:r w:rsidR="0070070B">
              <w:rPr>
                <w:noProof/>
                <w:webHidden/>
              </w:rPr>
            </w:r>
            <w:r w:rsidR="0070070B">
              <w:rPr>
                <w:noProof/>
                <w:webHidden/>
              </w:rPr>
              <w:fldChar w:fldCharType="separate"/>
            </w:r>
            <w:r w:rsidR="0070070B">
              <w:rPr>
                <w:noProof/>
                <w:webHidden/>
              </w:rPr>
              <w:t>4</w:t>
            </w:r>
            <w:r w:rsidR="0070070B">
              <w:rPr>
                <w:noProof/>
                <w:webHidden/>
              </w:rPr>
              <w:fldChar w:fldCharType="end"/>
            </w:r>
          </w:hyperlink>
        </w:p>
        <w:p w14:paraId="00A6C995" w14:textId="0C845F95"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03" w:history="1">
            <w:r w:rsidR="0070070B" w:rsidRPr="00125EE6">
              <w:rPr>
                <w:rStyle w:val="Hyperlink"/>
                <w:noProof/>
              </w:rPr>
              <w:t>1.3</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Requirements Specification in the Project</w:t>
            </w:r>
            <w:r w:rsidR="0070070B">
              <w:rPr>
                <w:noProof/>
                <w:webHidden/>
              </w:rPr>
              <w:tab/>
            </w:r>
            <w:r w:rsidR="0070070B">
              <w:rPr>
                <w:noProof/>
                <w:webHidden/>
              </w:rPr>
              <w:fldChar w:fldCharType="begin"/>
            </w:r>
            <w:r w:rsidR="0070070B">
              <w:rPr>
                <w:noProof/>
                <w:webHidden/>
              </w:rPr>
              <w:instrText xml:space="preserve"> PAGEREF _Toc36624403 \h </w:instrText>
            </w:r>
            <w:r w:rsidR="0070070B">
              <w:rPr>
                <w:noProof/>
                <w:webHidden/>
              </w:rPr>
            </w:r>
            <w:r w:rsidR="0070070B">
              <w:rPr>
                <w:noProof/>
                <w:webHidden/>
              </w:rPr>
              <w:fldChar w:fldCharType="separate"/>
            </w:r>
            <w:r w:rsidR="0070070B">
              <w:rPr>
                <w:noProof/>
                <w:webHidden/>
              </w:rPr>
              <w:t>5</w:t>
            </w:r>
            <w:r w:rsidR="0070070B">
              <w:rPr>
                <w:noProof/>
                <w:webHidden/>
              </w:rPr>
              <w:fldChar w:fldCharType="end"/>
            </w:r>
          </w:hyperlink>
        </w:p>
        <w:p w14:paraId="19901899" w14:textId="1BD06D43" w:rsidR="0070070B" w:rsidRDefault="00233E54">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6624404" w:history="1">
            <w:r w:rsidR="0070070B" w:rsidRPr="00125EE6">
              <w:rPr>
                <w:rStyle w:val="Hyperlink"/>
                <w:noProof/>
              </w:rPr>
              <w:t>2</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Introduction to Babylon.js 3D engine</w:t>
            </w:r>
            <w:r w:rsidR="0070070B">
              <w:rPr>
                <w:noProof/>
                <w:webHidden/>
              </w:rPr>
              <w:tab/>
            </w:r>
            <w:r w:rsidR="0070070B">
              <w:rPr>
                <w:noProof/>
                <w:webHidden/>
              </w:rPr>
              <w:fldChar w:fldCharType="begin"/>
            </w:r>
            <w:r w:rsidR="0070070B">
              <w:rPr>
                <w:noProof/>
                <w:webHidden/>
              </w:rPr>
              <w:instrText xml:space="preserve"> PAGEREF _Toc36624404 \h </w:instrText>
            </w:r>
            <w:r w:rsidR="0070070B">
              <w:rPr>
                <w:noProof/>
                <w:webHidden/>
              </w:rPr>
            </w:r>
            <w:r w:rsidR="0070070B">
              <w:rPr>
                <w:noProof/>
                <w:webHidden/>
              </w:rPr>
              <w:fldChar w:fldCharType="separate"/>
            </w:r>
            <w:r w:rsidR="0070070B">
              <w:rPr>
                <w:noProof/>
                <w:webHidden/>
              </w:rPr>
              <w:t>5</w:t>
            </w:r>
            <w:r w:rsidR="0070070B">
              <w:rPr>
                <w:noProof/>
                <w:webHidden/>
              </w:rPr>
              <w:fldChar w:fldCharType="end"/>
            </w:r>
          </w:hyperlink>
        </w:p>
        <w:p w14:paraId="480C534A" w14:textId="61444BED"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05" w:history="1">
            <w:r w:rsidR="0070070B" w:rsidRPr="00125EE6">
              <w:rPr>
                <w:rStyle w:val="Hyperlink"/>
                <w:noProof/>
              </w:rPr>
              <w:t>2.1</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Sample Code to draw sphere on the canvas</w:t>
            </w:r>
            <w:r w:rsidR="0070070B" w:rsidRPr="00125EE6">
              <w:rPr>
                <w:rStyle w:val="Hyperlink"/>
                <w:noProof/>
                <w:lang w:val="en-GB"/>
              </w:rPr>
              <w:t xml:space="preserve"> [1]</w:t>
            </w:r>
            <w:r w:rsidR="0070070B">
              <w:rPr>
                <w:noProof/>
                <w:webHidden/>
              </w:rPr>
              <w:tab/>
            </w:r>
            <w:r w:rsidR="0070070B">
              <w:rPr>
                <w:noProof/>
                <w:webHidden/>
              </w:rPr>
              <w:fldChar w:fldCharType="begin"/>
            </w:r>
            <w:r w:rsidR="0070070B">
              <w:rPr>
                <w:noProof/>
                <w:webHidden/>
              </w:rPr>
              <w:instrText xml:space="preserve"> PAGEREF _Toc36624405 \h </w:instrText>
            </w:r>
            <w:r w:rsidR="0070070B">
              <w:rPr>
                <w:noProof/>
                <w:webHidden/>
              </w:rPr>
            </w:r>
            <w:r w:rsidR="0070070B">
              <w:rPr>
                <w:noProof/>
                <w:webHidden/>
              </w:rPr>
              <w:fldChar w:fldCharType="separate"/>
            </w:r>
            <w:r w:rsidR="0070070B">
              <w:rPr>
                <w:noProof/>
                <w:webHidden/>
              </w:rPr>
              <w:t>6</w:t>
            </w:r>
            <w:r w:rsidR="0070070B">
              <w:rPr>
                <w:noProof/>
                <w:webHidden/>
              </w:rPr>
              <w:fldChar w:fldCharType="end"/>
            </w:r>
          </w:hyperlink>
        </w:p>
        <w:p w14:paraId="1BE41B95" w14:textId="6AE739D4"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06" w:history="1">
            <w:r w:rsidR="0070070B" w:rsidRPr="00125EE6">
              <w:rPr>
                <w:rStyle w:val="Hyperlink"/>
                <w:noProof/>
              </w:rPr>
              <w:t>2.2</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Tools:</w:t>
            </w:r>
            <w:r w:rsidR="0070070B" w:rsidRPr="00125EE6">
              <w:rPr>
                <w:rStyle w:val="Hyperlink"/>
                <w:noProof/>
                <w:lang w:val="en-GB"/>
              </w:rPr>
              <w:t xml:space="preserve"> [2]</w:t>
            </w:r>
            <w:r w:rsidR="0070070B">
              <w:rPr>
                <w:noProof/>
                <w:webHidden/>
              </w:rPr>
              <w:tab/>
            </w:r>
            <w:r w:rsidR="0070070B">
              <w:rPr>
                <w:noProof/>
                <w:webHidden/>
              </w:rPr>
              <w:fldChar w:fldCharType="begin"/>
            </w:r>
            <w:r w:rsidR="0070070B">
              <w:rPr>
                <w:noProof/>
                <w:webHidden/>
              </w:rPr>
              <w:instrText xml:space="preserve"> PAGEREF _Toc36624406 \h </w:instrText>
            </w:r>
            <w:r w:rsidR="0070070B">
              <w:rPr>
                <w:noProof/>
                <w:webHidden/>
              </w:rPr>
            </w:r>
            <w:r w:rsidR="0070070B">
              <w:rPr>
                <w:noProof/>
                <w:webHidden/>
              </w:rPr>
              <w:fldChar w:fldCharType="separate"/>
            </w:r>
            <w:r w:rsidR="0070070B">
              <w:rPr>
                <w:noProof/>
                <w:webHidden/>
              </w:rPr>
              <w:t>7</w:t>
            </w:r>
            <w:r w:rsidR="0070070B">
              <w:rPr>
                <w:noProof/>
                <w:webHidden/>
              </w:rPr>
              <w:fldChar w:fldCharType="end"/>
            </w:r>
          </w:hyperlink>
        </w:p>
        <w:p w14:paraId="1902EF42" w14:textId="488E46D1"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07" w:history="1">
            <w:r w:rsidR="0070070B" w:rsidRPr="00125EE6">
              <w:rPr>
                <w:rStyle w:val="Hyperlink"/>
                <w:noProof/>
              </w:rPr>
              <w:t>2.2.1</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Sandbox.</w:t>
            </w:r>
            <w:r w:rsidR="0070070B">
              <w:rPr>
                <w:noProof/>
                <w:webHidden/>
              </w:rPr>
              <w:tab/>
            </w:r>
            <w:r w:rsidR="0070070B">
              <w:rPr>
                <w:noProof/>
                <w:webHidden/>
              </w:rPr>
              <w:fldChar w:fldCharType="begin"/>
            </w:r>
            <w:r w:rsidR="0070070B">
              <w:rPr>
                <w:noProof/>
                <w:webHidden/>
              </w:rPr>
              <w:instrText xml:space="preserve"> PAGEREF _Toc36624407 \h </w:instrText>
            </w:r>
            <w:r w:rsidR="0070070B">
              <w:rPr>
                <w:noProof/>
                <w:webHidden/>
              </w:rPr>
            </w:r>
            <w:r w:rsidR="0070070B">
              <w:rPr>
                <w:noProof/>
                <w:webHidden/>
              </w:rPr>
              <w:fldChar w:fldCharType="separate"/>
            </w:r>
            <w:r w:rsidR="0070070B">
              <w:rPr>
                <w:noProof/>
                <w:webHidden/>
              </w:rPr>
              <w:t>7</w:t>
            </w:r>
            <w:r w:rsidR="0070070B">
              <w:rPr>
                <w:noProof/>
                <w:webHidden/>
              </w:rPr>
              <w:fldChar w:fldCharType="end"/>
            </w:r>
          </w:hyperlink>
        </w:p>
        <w:p w14:paraId="20A17F6F" w14:textId="42E3F26B"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08" w:history="1">
            <w:r w:rsidR="0070070B" w:rsidRPr="00125EE6">
              <w:rPr>
                <w:rStyle w:val="Hyperlink"/>
                <w:noProof/>
              </w:rPr>
              <w:t>2.2.2</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Playground</w:t>
            </w:r>
            <w:r w:rsidR="0070070B">
              <w:rPr>
                <w:noProof/>
                <w:webHidden/>
              </w:rPr>
              <w:tab/>
            </w:r>
            <w:r w:rsidR="0070070B">
              <w:rPr>
                <w:noProof/>
                <w:webHidden/>
              </w:rPr>
              <w:fldChar w:fldCharType="begin"/>
            </w:r>
            <w:r w:rsidR="0070070B">
              <w:rPr>
                <w:noProof/>
                <w:webHidden/>
              </w:rPr>
              <w:instrText xml:space="preserve"> PAGEREF _Toc36624408 \h </w:instrText>
            </w:r>
            <w:r w:rsidR="0070070B">
              <w:rPr>
                <w:noProof/>
                <w:webHidden/>
              </w:rPr>
            </w:r>
            <w:r w:rsidR="0070070B">
              <w:rPr>
                <w:noProof/>
                <w:webHidden/>
              </w:rPr>
              <w:fldChar w:fldCharType="separate"/>
            </w:r>
            <w:r w:rsidR="0070070B">
              <w:rPr>
                <w:noProof/>
                <w:webHidden/>
              </w:rPr>
              <w:t>7</w:t>
            </w:r>
            <w:r w:rsidR="0070070B">
              <w:rPr>
                <w:noProof/>
                <w:webHidden/>
              </w:rPr>
              <w:fldChar w:fldCharType="end"/>
            </w:r>
          </w:hyperlink>
        </w:p>
        <w:p w14:paraId="6EA29199" w14:textId="1D2DF8C3"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09" w:history="1">
            <w:r w:rsidR="0070070B" w:rsidRPr="00125EE6">
              <w:rPr>
                <w:rStyle w:val="Hyperlink"/>
                <w:noProof/>
              </w:rPr>
              <w:t>2.2.3</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Spector.js</w:t>
            </w:r>
            <w:r w:rsidR="0070070B">
              <w:rPr>
                <w:noProof/>
                <w:webHidden/>
              </w:rPr>
              <w:tab/>
            </w:r>
            <w:r w:rsidR="0070070B">
              <w:rPr>
                <w:noProof/>
                <w:webHidden/>
              </w:rPr>
              <w:fldChar w:fldCharType="begin"/>
            </w:r>
            <w:r w:rsidR="0070070B">
              <w:rPr>
                <w:noProof/>
                <w:webHidden/>
              </w:rPr>
              <w:instrText xml:space="preserve"> PAGEREF _Toc36624409 \h </w:instrText>
            </w:r>
            <w:r w:rsidR="0070070B">
              <w:rPr>
                <w:noProof/>
                <w:webHidden/>
              </w:rPr>
            </w:r>
            <w:r w:rsidR="0070070B">
              <w:rPr>
                <w:noProof/>
                <w:webHidden/>
              </w:rPr>
              <w:fldChar w:fldCharType="separate"/>
            </w:r>
            <w:r w:rsidR="0070070B">
              <w:rPr>
                <w:noProof/>
                <w:webHidden/>
              </w:rPr>
              <w:t>7</w:t>
            </w:r>
            <w:r w:rsidR="0070070B">
              <w:rPr>
                <w:noProof/>
                <w:webHidden/>
              </w:rPr>
              <w:fldChar w:fldCharType="end"/>
            </w:r>
          </w:hyperlink>
        </w:p>
        <w:p w14:paraId="6DB89756" w14:textId="16A1E589"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10" w:history="1">
            <w:r w:rsidR="0070070B" w:rsidRPr="00125EE6">
              <w:rPr>
                <w:rStyle w:val="Hyperlink"/>
                <w:noProof/>
              </w:rPr>
              <w:t>2.2.4</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Exporters</w:t>
            </w:r>
            <w:r w:rsidR="0070070B">
              <w:rPr>
                <w:noProof/>
                <w:webHidden/>
              </w:rPr>
              <w:tab/>
            </w:r>
            <w:r w:rsidR="0070070B">
              <w:rPr>
                <w:noProof/>
                <w:webHidden/>
              </w:rPr>
              <w:fldChar w:fldCharType="begin"/>
            </w:r>
            <w:r w:rsidR="0070070B">
              <w:rPr>
                <w:noProof/>
                <w:webHidden/>
              </w:rPr>
              <w:instrText xml:space="preserve"> PAGEREF _Toc36624410 \h </w:instrText>
            </w:r>
            <w:r w:rsidR="0070070B">
              <w:rPr>
                <w:noProof/>
                <w:webHidden/>
              </w:rPr>
            </w:r>
            <w:r w:rsidR="0070070B">
              <w:rPr>
                <w:noProof/>
                <w:webHidden/>
              </w:rPr>
              <w:fldChar w:fldCharType="separate"/>
            </w:r>
            <w:r w:rsidR="0070070B">
              <w:rPr>
                <w:noProof/>
                <w:webHidden/>
              </w:rPr>
              <w:t>7</w:t>
            </w:r>
            <w:r w:rsidR="0070070B">
              <w:rPr>
                <w:noProof/>
                <w:webHidden/>
              </w:rPr>
              <w:fldChar w:fldCharType="end"/>
            </w:r>
          </w:hyperlink>
        </w:p>
        <w:p w14:paraId="5D92A8B7" w14:textId="0DAAC0F2"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11" w:history="1">
            <w:r w:rsidR="0070070B" w:rsidRPr="00125EE6">
              <w:rPr>
                <w:rStyle w:val="Hyperlink"/>
                <w:noProof/>
              </w:rPr>
              <w:t>2.2.5</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Node Material Editor</w:t>
            </w:r>
            <w:r w:rsidR="0070070B">
              <w:rPr>
                <w:noProof/>
                <w:webHidden/>
              </w:rPr>
              <w:tab/>
            </w:r>
            <w:r w:rsidR="0070070B">
              <w:rPr>
                <w:noProof/>
                <w:webHidden/>
              </w:rPr>
              <w:fldChar w:fldCharType="begin"/>
            </w:r>
            <w:r w:rsidR="0070070B">
              <w:rPr>
                <w:noProof/>
                <w:webHidden/>
              </w:rPr>
              <w:instrText xml:space="preserve"> PAGEREF _Toc36624411 \h </w:instrText>
            </w:r>
            <w:r w:rsidR="0070070B">
              <w:rPr>
                <w:noProof/>
                <w:webHidden/>
              </w:rPr>
            </w:r>
            <w:r w:rsidR="0070070B">
              <w:rPr>
                <w:noProof/>
                <w:webHidden/>
              </w:rPr>
              <w:fldChar w:fldCharType="separate"/>
            </w:r>
            <w:r w:rsidR="0070070B">
              <w:rPr>
                <w:noProof/>
                <w:webHidden/>
              </w:rPr>
              <w:t>7</w:t>
            </w:r>
            <w:r w:rsidR="0070070B">
              <w:rPr>
                <w:noProof/>
                <w:webHidden/>
              </w:rPr>
              <w:fldChar w:fldCharType="end"/>
            </w:r>
          </w:hyperlink>
        </w:p>
        <w:p w14:paraId="5E5F52AA" w14:textId="4D9C4F43" w:rsidR="0070070B" w:rsidRDefault="00233E54">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6624412" w:history="1">
            <w:r w:rsidR="0070070B" w:rsidRPr="00125EE6">
              <w:rPr>
                <w:rStyle w:val="Hyperlink"/>
                <w:noProof/>
              </w:rPr>
              <w:t>3</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Heroku on Git</w:t>
            </w:r>
            <w:r w:rsidR="0070070B">
              <w:rPr>
                <w:noProof/>
                <w:webHidden/>
              </w:rPr>
              <w:tab/>
            </w:r>
            <w:r w:rsidR="0070070B">
              <w:rPr>
                <w:noProof/>
                <w:webHidden/>
              </w:rPr>
              <w:fldChar w:fldCharType="begin"/>
            </w:r>
            <w:r w:rsidR="0070070B">
              <w:rPr>
                <w:noProof/>
                <w:webHidden/>
              </w:rPr>
              <w:instrText xml:space="preserve"> PAGEREF _Toc36624412 \h </w:instrText>
            </w:r>
            <w:r w:rsidR="0070070B">
              <w:rPr>
                <w:noProof/>
                <w:webHidden/>
              </w:rPr>
            </w:r>
            <w:r w:rsidR="0070070B">
              <w:rPr>
                <w:noProof/>
                <w:webHidden/>
              </w:rPr>
              <w:fldChar w:fldCharType="separate"/>
            </w:r>
            <w:r w:rsidR="0070070B">
              <w:rPr>
                <w:noProof/>
                <w:webHidden/>
              </w:rPr>
              <w:t>7</w:t>
            </w:r>
            <w:r w:rsidR="0070070B">
              <w:rPr>
                <w:noProof/>
                <w:webHidden/>
              </w:rPr>
              <w:fldChar w:fldCharType="end"/>
            </w:r>
          </w:hyperlink>
        </w:p>
        <w:p w14:paraId="09F329F7" w14:textId="22CD48E8" w:rsidR="0070070B" w:rsidRDefault="00233E54">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6624413" w:history="1">
            <w:r w:rsidR="0070070B" w:rsidRPr="00125EE6">
              <w:rPr>
                <w:rStyle w:val="Hyperlink"/>
                <w:noProof/>
              </w:rPr>
              <w:t>4</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Technology Review</w:t>
            </w:r>
            <w:r w:rsidR="0070070B">
              <w:rPr>
                <w:noProof/>
                <w:webHidden/>
              </w:rPr>
              <w:tab/>
            </w:r>
            <w:r w:rsidR="0070070B">
              <w:rPr>
                <w:noProof/>
                <w:webHidden/>
              </w:rPr>
              <w:fldChar w:fldCharType="begin"/>
            </w:r>
            <w:r w:rsidR="0070070B">
              <w:rPr>
                <w:noProof/>
                <w:webHidden/>
              </w:rPr>
              <w:instrText xml:space="preserve"> PAGEREF _Toc36624413 \h </w:instrText>
            </w:r>
            <w:r w:rsidR="0070070B">
              <w:rPr>
                <w:noProof/>
                <w:webHidden/>
              </w:rPr>
            </w:r>
            <w:r w:rsidR="0070070B">
              <w:rPr>
                <w:noProof/>
                <w:webHidden/>
              </w:rPr>
              <w:fldChar w:fldCharType="separate"/>
            </w:r>
            <w:r w:rsidR="0070070B">
              <w:rPr>
                <w:noProof/>
                <w:webHidden/>
              </w:rPr>
              <w:t>8</w:t>
            </w:r>
            <w:r w:rsidR="0070070B">
              <w:rPr>
                <w:noProof/>
                <w:webHidden/>
              </w:rPr>
              <w:fldChar w:fldCharType="end"/>
            </w:r>
          </w:hyperlink>
        </w:p>
        <w:p w14:paraId="509D92EA" w14:textId="22813A78"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14" w:history="1">
            <w:r w:rsidR="0070070B" w:rsidRPr="00125EE6">
              <w:rPr>
                <w:rStyle w:val="Hyperlink"/>
                <w:noProof/>
              </w:rPr>
              <w:t>4.1</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Java vs JavaScript:</w:t>
            </w:r>
            <w:r w:rsidR="0070070B">
              <w:rPr>
                <w:noProof/>
                <w:webHidden/>
              </w:rPr>
              <w:tab/>
            </w:r>
            <w:r w:rsidR="0070070B">
              <w:rPr>
                <w:noProof/>
                <w:webHidden/>
              </w:rPr>
              <w:fldChar w:fldCharType="begin"/>
            </w:r>
            <w:r w:rsidR="0070070B">
              <w:rPr>
                <w:noProof/>
                <w:webHidden/>
              </w:rPr>
              <w:instrText xml:space="preserve"> PAGEREF _Toc36624414 \h </w:instrText>
            </w:r>
            <w:r w:rsidR="0070070B">
              <w:rPr>
                <w:noProof/>
                <w:webHidden/>
              </w:rPr>
            </w:r>
            <w:r w:rsidR="0070070B">
              <w:rPr>
                <w:noProof/>
                <w:webHidden/>
              </w:rPr>
              <w:fldChar w:fldCharType="separate"/>
            </w:r>
            <w:r w:rsidR="0070070B">
              <w:rPr>
                <w:noProof/>
                <w:webHidden/>
              </w:rPr>
              <w:t>8</w:t>
            </w:r>
            <w:r w:rsidR="0070070B">
              <w:rPr>
                <w:noProof/>
                <w:webHidden/>
              </w:rPr>
              <w:fldChar w:fldCharType="end"/>
            </w:r>
          </w:hyperlink>
        </w:p>
        <w:p w14:paraId="4819FEF6" w14:textId="4A186E75"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15" w:history="1">
            <w:r w:rsidR="0070070B" w:rsidRPr="00125EE6">
              <w:rPr>
                <w:rStyle w:val="Hyperlink"/>
                <w:noProof/>
              </w:rPr>
              <w:t>4.2</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Babylon.js vs Three.js</w:t>
            </w:r>
            <w:r w:rsidR="0070070B">
              <w:rPr>
                <w:noProof/>
                <w:webHidden/>
              </w:rPr>
              <w:tab/>
            </w:r>
            <w:r w:rsidR="0070070B">
              <w:rPr>
                <w:noProof/>
                <w:webHidden/>
              </w:rPr>
              <w:fldChar w:fldCharType="begin"/>
            </w:r>
            <w:r w:rsidR="0070070B">
              <w:rPr>
                <w:noProof/>
                <w:webHidden/>
              </w:rPr>
              <w:instrText xml:space="preserve"> PAGEREF _Toc36624415 \h </w:instrText>
            </w:r>
            <w:r w:rsidR="0070070B">
              <w:rPr>
                <w:noProof/>
                <w:webHidden/>
              </w:rPr>
            </w:r>
            <w:r w:rsidR="0070070B">
              <w:rPr>
                <w:noProof/>
                <w:webHidden/>
              </w:rPr>
              <w:fldChar w:fldCharType="separate"/>
            </w:r>
            <w:r w:rsidR="0070070B">
              <w:rPr>
                <w:noProof/>
                <w:webHidden/>
              </w:rPr>
              <w:t>10</w:t>
            </w:r>
            <w:r w:rsidR="0070070B">
              <w:rPr>
                <w:noProof/>
                <w:webHidden/>
              </w:rPr>
              <w:fldChar w:fldCharType="end"/>
            </w:r>
          </w:hyperlink>
        </w:p>
        <w:p w14:paraId="2857090C" w14:textId="42727E5A"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16" w:history="1">
            <w:r w:rsidR="0070070B" w:rsidRPr="00125EE6">
              <w:rPr>
                <w:rStyle w:val="Hyperlink"/>
                <w:noProof/>
              </w:rPr>
              <w:t>4.3</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Socket.io vs WebSocket</w:t>
            </w:r>
            <w:r w:rsidR="0070070B">
              <w:rPr>
                <w:noProof/>
                <w:webHidden/>
              </w:rPr>
              <w:tab/>
            </w:r>
            <w:r w:rsidR="0070070B">
              <w:rPr>
                <w:noProof/>
                <w:webHidden/>
              </w:rPr>
              <w:fldChar w:fldCharType="begin"/>
            </w:r>
            <w:r w:rsidR="0070070B">
              <w:rPr>
                <w:noProof/>
                <w:webHidden/>
              </w:rPr>
              <w:instrText xml:space="preserve"> PAGEREF _Toc36624416 \h </w:instrText>
            </w:r>
            <w:r w:rsidR="0070070B">
              <w:rPr>
                <w:noProof/>
                <w:webHidden/>
              </w:rPr>
            </w:r>
            <w:r w:rsidR="0070070B">
              <w:rPr>
                <w:noProof/>
                <w:webHidden/>
              </w:rPr>
              <w:fldChar w:fldCharType="separate"/>
            </w:r>
            <w:r w:rsidR="0070070B">
              <w:rPr>
                <w:noProof/>
                <w:webHidden/>
              </w:rPr>
              <w:t>11</w:t>
            </w:r>
            <w:r w:rsidR="0070070B">
              <w:rPr>
                <w:noProof/>
                <w:webHidden/>
              </w:rPr>
              <w:fldChar w:fldCharType="end"/>
            </w:r>
          </w:hyperlink>
        </w:p>
        <w:p w14:paraId="2E02D77E" w14:textId="133BD01B"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17" w:history="1">
            <w:r w:rsidR="0070070B" w:rsidRPr="00125EE6">
              <w:rPr>
                <w:rStyle w:val="Hyperlink"/>
                <w:noProof/>
              </w:rPr>
              <w:t>4.4</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Node Express vs Hapi</w:t>
            </w:r>
            <w:r w:rsidR="0070070B">
              <w:rPr>
                <w:noProof/>
                <w:webHidden/>
              </w:rPr>
              <w:tab/>
            </w:r>
            <w:r w:rsidR="0070070B">
              <w:rPr>
                <w:noProof/>
                <w:webHidden/>
              </w:rPr>
              <w:fldChar w:fldCharType="begin"/>
            </w:r>
            <w:r w:rsidR="0070070B">
              <w:rPr>
                <w:noProof/>
                <w:webHidden/>
              </w:rPr>
              <w:instrText xml:space="preserve"> PAGEREF _Toc36624417 \h </w:instrText>
            </w:r>
            <w:r w:rsidR="0070070B">
              <w:rPr>
                <w:noProof/>
                <w:webHidden/>
              </w:rPr>
            </w:r>
            <w:r w:rsidR="0070070B">
              <w:rPr>
                <w:noProof/>
                <w:webHidden/>
              </w:rPr>
              <w:fldChar w:fldCharType="separate"/>
            </w:r>
            <w:r w:rsidR="0070070B">
              <w:rPr>
                <w:noProof/>
                <w:webHidden/>
              </w:rPr>
              <w:t>12</w:t>
            </w:r>
            <w:r w:rsidR="0070070B">
              <w:rPr>
                <w:noProof/>
                <w:webHidden/>
              </w:rPr>
              <w:fldChar w:fldCharType="end"/>
            </w:r>
          </w:hyperlink>
        </w:p>
        <w:p w14:paraId="3E11D736" w14:textId="609183BB" w:rsidR="0070070B" w:rsidRDefault="00233E54">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6624418" w:history="1">
            <w:r w:rsidR="0070070B" w:rsidRPr="00125EE6">
              <w:rPr>
                <w:rStyle w:val="Hyperlink"/>
                <w:noProof/>
              </w:rPr>
              <w:t>5</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Methodology</w:t>
            </w:r>
            <w:r w:rsidR="0070070B">
              <w:rPr>
                <w:noProof/>
                <w:webHidden/>
              </w:rPr>
              <w:tab/>
            </w:r>
            <w:r w:rsidR="0070070B">
              <w:rPr>
                <w:noProof/>
                <w:webHidden/>
              </w:rPr>
              <w:fldChar w:fldCharType="begin"/>
            </w:r>
            <w:r w:rsidR="0070070B">
              <w:rPr>
                <w:noProof/>
                <w:webHidden/>
              </w:rPr>
              <w:instrText xml:space="preserve"> PAGEREF _Toc36624418 \h </w:instrText>
            </w:r>
            <w:r w:rsidR="0070070B">
              <w:rPr>
                <w:noProof/>
                <w:webHidden/>
              </w:rPr>
            </w:r>
            <w:r w:rsidR="0070070B">
              <w:rPr>
                <w:noProof/>
                <w:webHidden/>
              </w:rPr>
              <w:fldChar w:fldCharType="separate"/>
            </w:r>
            <w:r w:rsidR="0070070B">
              <w:rPr>
                <w:noProof/>
                <w:webHidden/>
              </w:rPr>
              <w:t>15</w:t>
            </w:r>
            <w:r w:rsidR="0070070B">
              <w:rPr>
                <w:noProof/>
                <w:webHidden/>
              </w:rPr>
              <w:fldChar w:fldCharType="end"/>
            </w:r>
          </w:hyperlink>
        </w:p>
        <w:p w14:paraId="4D7A15AC" w14:textId="09E2FB46"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19" w:history="1">
            <w:r w:rsidR="0070070B" w:rsidRPr="00125EE6">
              <w:rPr>
                <w:rStyle w:val="Hyperlink"/>
                <w:noProof/>
              </w:rPr>
              <w:t>5.1</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Version Control</w:t>
            </w:r>
            <w:r w:rsidR="0070070B">
              <w:rPr>
                <w:noProof/>
                <w:webHidden/>
              </w:rPr>
              <w:tab/>
            </w:r>
            <w:r w:rsidR="0070070B">
              <w:rPr>
                <w:noProof/>
                <w:webHidden/>
              </w:rPr>
              <w:fldChar w:fldCharType="begin"/>
            </w:r>
            <w:r w:rsidR="0070070B">
              <w:rPr>
                <w:noProof/>
                <w:webHidden/>
              </w:rPr>
              <w:instrText xml:space="preserve"> PAGEREF _Toc36624419 \h </w:instrText>
            </w:r>
            <w:r w:rsidR="0070070B">
              <w:rPr>
                <w:noProof/>
                <w:webHidden/>
              </w:rPr>
            </w:r>
            <w:r w:rsidR="0070070B">
              <w:rPr>
                <w:noProof/>
                <w:webHidden/>
              </w:rPr>
              <w:fldChar w:fldCharType="separate"/>
            </w:r>
            <w:r w:rsidR="0070070B">
              <w:rPr>
                <w:noProof/>
                <w:webHidden/>
              </w:rPr>
              <w:t>15</w:t>
            </w:r>
            <w:r w:rsidR="0070070B">
              <w:rPr>
                <w:noProof/>
                <w:webHidden/>
              </w:rPr>
              <w:fldChar w:fldCharType="end"/>
            </w:r>
          </w:hyperlink>
        </w:p>
        <w:p w14:paraId="5F9E4644" w14:textId="0005902A"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20" w:history="1">
            <w:r w:rsidR="0070070B" w:rsidRPr="00125EE6">
              <w:rPr>
                <w:rStyle w:val="Hyperlink"/>
                <w:noProof/>
              </w:rPr>
              <w:t>5.2</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Agile Development Approach</w:t>
            </w:r>
            <w:r w:rsidR="0070070B">
              <w:rPr>
                <w:noProof/>
                <w:webHidden/>
              </w:rPr>
              <w:tab/>
            </w:r>
            <w:r w:rsidR="0070070B">
              <w:rPr>
                <w:noProof/>
                <w:webHidden/>
              </w:rPr>
              <w:fldChar w:fldCharType="begin"/>
            </w:r>
            <w:r w:rsidR="0070070B">
              <w:rPr>
                <w:noProof/>
                <w:webHidden/>
              </w:rPr>
              <w:instrText xml:space="preserve"> PAGEREF _Toc36624420 \h </w:instrText>
            </w:r>
            <w:r w:rsidR="0070070B">
              <w:rPr>
                <w:noProof/>
                <w:webHidden/>
              </w:rPr>
            </w:r>
            <w:r w:rsidR="0070070B">
              <w:rPr>
                <w:noProof/>
                <w:webHidden/>
              </w:rPr>
              <w:fldChar w:fldCharType="separate"/>
            </w:r>
            <w:r w:rsidR="0070070B">
              <w:rPr>
                <w:noProof/>
                <w:webHidden/>
              </w:rPr>
              <w:t>16</w:t>
            </w:r>
            <w:r w:rsidR="0070070B">
              <w:rPr>
                <w:noProof/>
                <w:webHidden/>
              </w:rPr>
              <w:fldChar w:fldCharType="end"/>
            </w:r>
          </w:hyperlink>
        </w:p>
        <w:p w14:paraId="55FA964A" w14:textId="509FA8EC" w:rsidR="0070070B" w:rsidRDefault="00233E54">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6624421" w:history="1">
            <w:r w:rsidR="0070070B" w:rsidRPr="00125EE6">
              <w:rPr>
                <w:rStyle w:val="Hyperlink"/>
                <w:noProof/>
              </w:rPr>
              <w:t>6</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System Design</w:t>
            </w:r>
            <w:r w:rsidR="0070070B">
              <w:rPr>
                <w:noProof/>
                <w:webHidden/>
              </w:rPr>
              <w:tab/>
            </w:r>
            <w:r w:rsidR="0070070B">
              <w:rPr>
                <w:noProof/>
                <w:webHidden/>
              </w:rPr>
              <w:fldChar w:fldCharType="begin"/>
            </w:r>
            <w:r w:rsidR="0070070B">
              <w:rPr>
                <w:noProof/>
                <w:webHidden/>
              </w:rPr>
              <w:instrText xml:space="preserve"> PAGEREF _Toc36624421 \h </w:instrText>
            </w:r>
            <w:r w:rsidR="0070070B">
              <w:rPr>
                <w:noProof/>
                <w:webHidden/>
              </w:rPr>
            </w:r>
            <w:r w:rsidR="0070070B">
              <w:rPr>
                <w:noProof/>
                <w:webHidden/>
              </w:rPr>
              <w:fldChar w:fldCharType="separate"/>
            </w:r>
            <w:r w:rsidR="0070070B">
              <w:rPr>
                <w:noProof/>
                <w:webHidden/>
              </w:rPr>
              <w:t>22</w:t>
            </w:r>
            <w:r w:rsidR="0070070B">
              <w:rPr>
                <w:noProof/>
                <w:webHidden/>
              </w:rPr>
              <w:fldChar w:fldCharType="end"/>
            </w:r>
          </w:hyperlink>
        </w:p>
        <w:p w14:paraId="09646AD4" w14:textId="26C98C5F"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22" w:history="1">
            <w:r w:rsidR="0070070B" w:rsidRPr="00125EE6">
              <w:rPr>
                <w:rStyle w:val="Hyperlink"/>
                <w:noProof/>
              </w:rPr>
              <w:t>6.1</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Python Server of Initial Development</w:t>
            </w:r>
            <w:r w:rsidR="0070070B">
              <w:rPr>
                <w:noProof/>
                <w:webHidden/>
              </w:rPr>
              <w:tab/>
            </w:r>
            <w:r w:rsidR="0070070B">
              <w:rPr>
                <w:noProof/>
                <w:webHidden/>
              </w:rPr>
              <w:fldChar w:fldCharType="begin"/>
            </w:r>
            <w:r w:rsidR="0070070B">
              <w:rPr>
                <w:noProof/>
                <w:webHidden/>
              </w:rPr>
              <w:instrText xml:space="preserve"> PAGEREF _Toc36624422 \h </w:instrText>
            </w:r>
            <w:r w:rsidR="0070070B">
              <w:rPr>
                <w:noProof/>
                <w:webHidden/>
              </w:rPr>
            </w:r>
            <w:r w:rsidR="0070070B">
              <w:rPr>
                <w:noProof/>
                <w:webHidden/>
              </w:rPr>
              <w:fldChar w:fldCharType="separate"/>
            </w:r>
            <w:r w:rsidR="0070070B">
              <w:rPr>
                <w:noProof/>
                <w:webHidden/>
              </w:rPr>
              <w:t>22</w:t>
            </w:r>
            <w:r w:rsidR="0070070B">
              <w:rPr>
                <w:noProof/>
                <w:webHidden/>
              </w:rPr>
              <w:fldChar w:fldCharType="end"/>
            </w:r>
          </w:hyperlink>
        </w:p>
        <w:p w14:paraId="6C63079A" w14:textId="2B12D7ED"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23" w:history="1">
            <w:r w:rsidR="0070070B" w:rsidRPr="00125EE6">
              <w:rPr>
                <w:rStyle w:val="Hyperlink"/>
                <w:noProof/>
              </w:rPr>
              <w:t>6.2</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Contents of Game Folder</w:t>
            </w:r>
            <w:r w:rsidR="0070070B">
              <w:rPr>
                <w:noProof/>
                <w:webHidden/>
              </w:rPr>
              <w:tab/>
            </w:r>
            <w:r w:rsidR="0070070B">
              <w:rPr>
                <w:noProof/>
                <w:webHidden/>
              </w:rPr>
              <w:fldChar w:fldCharType="begin"/>
            </w:r>
            <w:r w:rsidR="0070070B">
              <w:rPr>
                <w:noProof/>
                <w:webHidden/>
              </w:rPr>
              <w:instrText xml:space="preserve"> PAGEREF _Toc36624423 \h </w:instrText>
            </w:r>
            <w:r w:rsidR="0070070B">
              <w:rPr>
                <w:noProof/>
                <w:webHidden/>
              </w:rPr>
            </w:r>
            <w:r w:rsidR="0070070B">
              <w:rPr>
                <w:noProof/>
                <w:webHidden/>
              </w:rPr>
              <w:fldChar w:fldCharType="separate"/>
            </w:r>
            <w:r w:rsidR="0070070B">
              <w:rPr>
                <w:noProof/>
                <w:webHidden/>
              </w:rPr>
              <w:t>23</w:t>
            </w:r>
            <w:r w:rsidR="0070070B">
              <w:rPr>
                <w:noProof/>
                <w:webHidden/>
              </w:rPr>
              <w:fldChar w:fldCharType="end"/>
            </w:r>
          </w:hyperlink>
        </w:p>
        <w:p w14:paraId="2E278ED1" w14:textId="487BD5E2"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24" w:history="1">
            <w:r w:rsidR="0070070B" w:rsidRPr="00125EE6">
              <w:rPr>
                <w:rStyle w:val="Hyperlink"/>
                <w:noProof/>
              </w:rPr>
              <w:t>6.3</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Using Visual Studio Code</w:t>
            </w:r>
            <w:r w:rsidR="0070070B">
              <w:rPr>
                <w:noProof/>
                <w:webHidden/>
              </w:rPr>
              <w:tab/>
            </w:r>
            <w:r w:rsidR="0070070B">
              <w:rPr>
                <w:noProof/>
                <w:webHidden/>
              </w:rPr>
              <w:fldChar w:fldCharType="begin"/>
            </w:r>
            <w:r w:rsidR="0070070B">
              <w:rPr>
                <w:noProof/>
                <w:webHidden/>
              </w:rPr>
              <w:instrText xml:space="preserve"> PAGEREF _Toc36624424 \h </w:instrText>
            </w:r>
            <w:r w:rsidR="0070070B">
              <w:rPr>
                <w:noProof/>
                <w:webHidden/>
              </w:rPr>
            </w:r>
            <w:r w:rsidR="0070070B">
              <w:rPr>
                <w:noProof/>
                <w:webHidden/>
              </w:rPr>
              <w:fldChar w:fldCharType="separate"/>
            </w:r>
            <w:r w:rsidR="0070070B">
              <w:rPr>
                <w:noProof/>
                <w:webHidden/>
              </w:rPr>
              <w:t>24</w:t>
            </w:r>
            <w:r w:rsidR="0070070B">
              <w:rPr>
                <w:noProof/>
                <w:webHidden/>
              </w:rPr>
              <w:fldChar w:fldCharType="end"/>
            </w:r>
          </w:hyperlink>
        </w:p>
        <w:p w14:paraId="3E9EA2BF" w14:textId="2AFCA528"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25" w:history="1">
            <w:r w:rsidR="0070070B" w:rsidRPr="00125EE6">
              <w:rPr>
                <w:rStyle w:val="Hyperlink"/>
                <w:noProof/>
              </w:rPr>
              <w:t>6.4</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Making a Main Page</w:t>
            </w:r>
            <w:r w:rsidR="0070070B">
              <w:rPr>
                <w:noProof/>
                <w:webHidden/>
              </w:rPr>
              <w:tab/>
            </w:r>
            <w:r w:rsidR="0070070B">
              <w:rPr>
                <w:noProof/>
                <w:webHidden/>
              </w:rPr>
              <w:fldChar w:fldCharType="begin"/>
            </w:r>
            <w:r w:rsidR="0070070B">
              <w:rPr>
                <w:noProof/>
                <w:webHidden/>
              </w:rPr>
              <w:instrText xml:space="preserve"> PAGEREF _Toc36624425 \h </w:instrText>
            </w:r>
            <w:r w:rsidR="0070070B">
              <w:rPr>
                <w:noProof/>
                <w:webHidden/>
              </w:rPr>
            </w:r>
            <w:r w:rsidR="0070070B">
              <w:rPr>
                <w:noProof/>
                <w:webHidden/>
              </w:rPr>
              <w:fldChar w:fldCharType="separate"/>
            </w:r>
            <w:r w:rsidR="0070070B">
              <w:rPr>
                <w:noProof/>
                <w:webHidden/>
              </w:rPr>
              <w:t>24</w:t>
            </w:r>
            <w:r w:rsidR="0070070B">
              <w:rPr>
                <w:noProof/>
                <w:webHidden/>
              </w:rPr>
              <w:fldChar w:fldCharType="end"/>
            </w:r>
          </w:hyperlink>
        </w:p>
        <w:p w14:paraId="66D6436A" w14:textId="19FF038E"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26" w:history="1">
            <w:r w:rsidR="0070070B" w:rsidRPr="00125EE6">
              <w:rPr>
                <w:rStyle w:val="Hyperlink"/>
                <w:noProof/>
              </w:rPr>
              <w:t>6.5</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Code Logic Page</w:t>
            </w:r>
            <w:r w:rsidR="0070070B">
              <w:rPr>
                <w:noProof/>
                <w:webHidden/>
              </w:rPr>
              <w:tab/>
            </w:r>
            <w:r w:rsidR="0070070B">
              <w:rPr>
                <w:noProof/>
                <w:webHidden/>
              </w:rPr>
              <w:fldChar w:fldCharType="begin"/>
            </w:r>
            <w:r w:rsidR="0070070B">
              <w:rPr>
                <w:noProof/>
                <w:webHidden/>
              </w:rPr>
              <w:instrText xml:space="preserve"> PAGEREF _Toc36624426 \h </w:instrText>
            </w:r>
            <w:r w:rsidR="0070070B">
              <w:rPr>
                <w:noProof/>
                <w:webHidden/>
              </w:rPr>
            </w:r>
            <w:r w:rsidR="0070070B">
              <w:rPr>
                <w:noProof/>
                <w:webHidden/>
              </w:rPr>
              <w:fldChar w:fldCharType="separate"/>
            </w:r>
            <w:r w:rsidR="0070070B">
              <w:rPr>
                <w:noProof/>
                <w:webHidden/>
              </w:rPr>
              <w:t>24</w:t>
            </w:r>
            <w:r w:rsidR="0070070B">
              <w:rPr>
                <w:noProof/>
                <w:webHidden/>
              </w:rPr>
              <w:fldChar w:fldCharType="end"/>
            </w:r>
          </w:hyperlink>
        </w:p>
        <w:p w14:paraId="44E52508" w14:textId="6E0B369E" w:rsidR="0070070B" w:rsidRDefault="00233E54">
          <w:pPr>
            <w:pStyle w:val="TOC3"/>
            <w:tabs>
              <w:tab w:val="left" w:pos="1100"/>
              <w:tab w:val="right" w:leader="dot" w:pos="6908"/>
            </w:tabs>
            <w:rPr>
              <w:rFonts w:asciiTheme="minorHAnsi" w:eastAsiaTheme="minorEastAsia" w:hAnsiTheme="minorHAnsi" w:cstheme="minorBidi"/>
              <w:noProof/>
              <w:sz w:val="22"/>
              <w:szCs w:val="22"/>
              <w:lang w:val="en-SH" w:eastAsia="en-SH"/>
            </w:rPr>
          </w:pPr>
          <w:hyperlink w:anchor="_Toc36624427" w:history="1">
            <w:r w:rsidR="0070070B" w:rsidRPr="00125EE6">
              <w:rPr>
                <w:rStyle w:val="Hyperlink"/>
                <w:b/>
                <w:noProof/>
              </w:rPr>
              <w:t>a.</w:t>
            </w:r>
            <w:r w:rsidR="0070070B">
              <w:rPr>
                <w:rFonts w:asciiTheme="minorHAnsi" w:eastAsiaTheme="minorEastAsia" w:hAnsiTheme="minorHAnsi" w:cstheme="minorBidi"/>
                <w:noProof/>
                <w:sz w:val="22"/>
                <w:szCs w:val="22"/>
                <w:lang w:val="en-SH" w:eastAsia="en-SH"/>
              </w:rPr>
              <w:tab/>
            </w:r>
            <w:r w:rsidR="0070070B" w:rsidRPr="00125EE6">
              <w:rPr>
                <w:rStyle w:val="Hyperlink"/>
                <w:b/>
                <w:noProof/>
              </w:rPr>
              <w:t>First Full Scene With Camera Lights and Box</w:t>
            </w:r>
            <w:r w:rsidR="0070070B">
              <w:rPr>
                <w:noProof/>
                <w:webHidden/>
              </w:rPr>
              <w:tab/>
            </w:r>
            <w:r w:rsidR="0070070B">
              <w:rPr>
                <w:noProof/>
                <w:webHidden/>
              </w:rPr>
              <w:fldChar w:fldCharType="begin"/>
            </w:r>
            <w:r w:rsidR="0070070B">
              <w:rPr>
                <w:noProof/>
                <w:webHidden/>
              </w:rPr>
              <w:instrText xml:space="preserve"> PAGEREF _Toc36624427 \h </w:instrText>
            </w:r>
            <w:r w:rsidR="0070070B">
              <w:rPr>
                <w:noProof/>
                <w:webHidden/>
              </w:rPr>
            </w:r>
            <w:r w:rsidR="0070070B">
              <w:rPr>
                <w:noProof/>
                <w:webHidden/>
              </w:rPr>
              <w:fldChar w:fldCharType="separate"/>
            </w:r>
            <w:r w:rsidR="0070070B">
              <w:rPr>
                <w:noProof/>
                <w:webHidden/>
              </w:rPr>
              <w:t>24</w:t>
            </w:r>
            <w:r w:rsidR="0070070B">
              <w:rPr>
                <w:noProof/>
                <w:webHidden/>
              </w:rPr>
              <w:fldChar w:fldCharType="end"/>
            </w:r>
          </w:hyperlink>
        </w:p>
        <w:p w14:paraId="25CA707C" w14:textId="609C6705" w:rsidR="0070070B" w:rsidRDefault="00233E54">
          <w:pPr>
            <w:pStyle w:val="TOC3"/>
            <w:tabs>
              <w:tab w:val="left" w:pos="1100"/>
              <w:tab w:val="right" w:leader="dot" w:pos="6908"/>
            </w:tabs>
            <w:rPr>
              <w:rFonts w:asciiTheme="minorHAnsi" w:eastAsiaTheme="minorEastAsia" w:hAnsiTheme="minorHAnsi" w:cstheme="minorBidi"/>
              <w:noProof/>
              <w:sz w:val="22"/>
              <w:szCs w:val="22"/>
              <w:lang w:val="en-SH" w:eastAsia="en-SH"/>
            </w:rPr>
          </w:pPr>
          <w:hyperlink w:anchor="_Toc36624428" w:history="1">
            <w:r w:rsidR="0070070B" w:rsidRPr="00125EE6">
              <w:rPr>
                <w:rStyle w:val="Hyperlink"/>
                <w:b/>
                <w:noProof/>
              </w:rPr>
              <w:t>b.</w:t>
            </w:r>
            <w:r w:rsidR="0070070B">
              <w:rPr>
                <w:rFonts w:asciiTheme="minorHAnsi" w:eastAsiaTheme="minorEastAsia" w:hAnsiTheme="minorHAnsi" w:cstheme="minorBidi"/>
                <w:noProof/>
                <w:sz w:val="22"/>
                <w:szCs w:val="22"/>
                <w:lang w:val="en-SH" w:eastAsia="en-SH"/>
              </w:rPr>
              <w:tab/>
            </w:r>
            <w:r w:rsidR="0070070B" w:rsidRPr="00125EE6">
              <w:rPr>
                <w:rStyle w:val="Hyperlink"/>
                <w:b/>
                <w:noProof/>
              </w:rPr>
              <w:t>Output Image from Above Code.</w:t>
            </w:r>
            <w:r w:rsidR="0070070B">
              <w:rPr>
                <w:noProof/>
                <w:webHidden/>
              </w:rPr>
              <w:tab/>
            </w:r>
            <w:r w:rsidR="0070070B">
              <w:rPr>
                <w:noProof/>
                <w:webHidden/>
              </w:rPr>
              <w:fldChar w:fldCharType="begin"/>
            </w:r>
            <w:r w:rsidR="0070070B">
              <w:rPr>
                <w:noProof/>
                <w:webHidden/>
              </w:rPr>
              <w:instrText xml:space="preserve"> PAGEREF _Toc36624428 \h </w:instrText>
            </w:r>
            <w:r w:rsidR="0070070B">
              <w:rPr>
                <w:noProof/>
                <w:webHidden/>
              </w:rPr>
            </w:r>
            <w:r w:rsidR="0070070B">
              <w:rPr>
                <w:noProof/>
                <w:webHidden/>
              </w:rPr>
              <w:fldChar w:fldCharType="separate"/>
            </w:r>
            <w:r w:rsidR="0070070B">
              <w:rPr>
                <w:noProof/>
                <w:webHidden/>
              </w:rPr>
              <w:t>25</w:t>
            </w:r>
            <w:r w:rsidR="0070070B">
              <w:rPr>
                <w:noProof/>
                <w:webHidden/>
              </w:rPr>
              <w:fldChar w:fldCharType="end"/>
            </w:r>
          </w:hyperlink>
        </w:p>
        <w:p w14:paraId="624A10F3" w14:textId="203CCBDA"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29" w:history="1">
            <w:r w:rsidR="0070070B" w:rsidRPr="00125EE6">
              <w:rPr>
                <w:rStyle w:val="Hyperlink"/>
                <w:noProof/>
              </w:rPr>
              <w:t>6.6</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Creating Ground from Heightmap graphic files</w:t>
            </w:r>
            <w:r w:rsidR="0070070B">
              <w:rPr>
                <w:noProof/>
                <w:webHidden/>
              </w:rPr>
              <w:tab/>
            </w:r>
            <w:r w:rsidR="0070070B">
              <w:rPr>
                <w:noProof/>
                <w:webHidden/>
              </w:rPr>
              <w:fldChar w:fldCharType="begin"/>
            </w:r>
            <w:r w:rsidR="0070070B">
              <w:rPr>
                <w:noProof/>
                <w:webHidden/>
              </w:rPr>
              <w:instrText xml:space="preserve"> PAGEREF _Toc36624429 \h </w:instrText>
            </w:r>
            <w:r w:rsidR="0070070B">
              <w:rPr>
                <w:noProof/>
                <w:webHidden/>
              </w:rPr>
            </w:r>
            <w:r w:rsidR="0070070B">
              <w:rPr>
                <w:noProof/>
                <w:webHidden/>
              </w:rPr>
              <w:fldChar w:fldCharType="separate"/>
            </w:r>
            <w:r w:rsidR="0070070B">
              <w:rPr>
                <w:noProof/>
                <w:webHidden/>
              </w:rPr>
              <w:t>25</w:t>
            </w:r>
            <w:r w:rsidR="0070070B">
              <w:rPr>
                <w:noProof/>
                <w:webHidden/>
              </w:rPr>
              <w:fldChar w:fldCharType="end"/>
            </w:r>
          </w:hyperlink>
        </w:p>
        <w:p w14:paraId="4E791431" w14:textId="5EE50D7F"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30" w:history="1">
            <w:r w:rsidR="0070070B" w:rsidRPr="00125EE6">
              <w:rPr>
                <w:rStyle w:val="Hyperlink"/>
                <w:noProof/>
              </w:rPr>
              <w:t>6.7</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Assigning Movement and Fire/Shoot from the Object (Event Listener)</w:t>
            </w:r>
            <w:r w:rsidR="0070070B">
              <w:rPr>
                <w:noProof/>
                <w:webHidden/>
              </w:rPr>
              <w:tab/>
            </w:r>
            <w:r w:rsidR="0070070B">
              <w:rPr>
                <w:noProof/>
                <w:webHidden/>
              </w:rPr>
              <w:fldChar w:fldCharType="begin"/>
            </w:r>
            <w:r w:rsidR="0070070B">
              <w:rPr>
                <w:noProof/>
                <w:webHidden/>
              </w:rPr>
              <w:instrText xml:space="preserve"> PAGEREF _Toc36624430 \h </w:instrText>
            </w:r>
            <w:r w:rsidR="0070070B">
              <w:rPr>
                <w:noProof/>
                <w:webHidden/>
              </w:rPr>
            </w:r>
            <w:r w:rsidR="0070070B">
              <w:rPr>
                <w:noProof/>
                <w:webHidden/>
              </w:rPr>
              <w:fldChar w:fldCharType="separate"/>
            </w:r>
            <w:r w:rsidR="0070070B">
              <w:rPr>
                <w:noProof/>
                <w:webHidden/>
              </w:rPr>
              <w:t>26</w:t>
            </w:r>
            <w:r w:rsidR="0070070B">
              <w:rPr>
                <w:noProof/>
                <w:webHidden/>
              </w:rPr>
              <w:fldChar w:fldCharType="end"/>
            </w:r>
          </w:hyperlink>
        </w:p>
        <w:p w14:paraId="16087472" w14:textId="0468CEC9"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31" w:history="1">
            <w:r w:rsidR="0070070B" w:rsidRPr="00125EE6">
              <w:rPr>
                <w:rStyle w:val="Hyperlink"/>
                <w:noProof/>
              </w:rPr>
              <w:t>6.8</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Importing the animating prebuilt characters from Babylon (also called Meshes)</w:t>
            </w:r>
            <w:r w:rsidR="0070070B">
              <w:rPr>
                <w:noProof/>
                <w:webHidden/>
              </w:rPr>
              <w:tab/>
            </w:r>
            <w:r w:rsidR="0070070B">
              <w:rPr>
                <w:noProof/>
                <w:webHidden/>
              </w:rPr>
              <w:fldChar w:fldCharType="begin"/>
            </w:r>
            <w:r w:rsidR="0070070B">
              <w:rPr>
                <w:noProof/>
                <w:webHidden/>
              </w:rPr>
              <w:instrText xml:space="preserve"> PAGEREF _Toc36624431 \h </w:instrText>
            </w:r>
            <w:r w:rsidR="0070070B">
              <w:rPr>
                <w:noProof/>
                <w:webHidden/>
              </w:rPr>
            </w:r>
            <w:r w:rsidR="0070070B">
              <w:rPr>
                <w:noProof/>
                <w:webHidden/>
              </w:rPr>
              <w:fldChar w:fldCharType="separate"/>
            </w:r>
            <w:r w:rsidR="0070070B">
              <w:rPr>
                <w:noProof/>
                <w:webHidden/>
              </w:rPr>
              <w:t>27</w:t>
            </w:r>
            <w:r w:rsidR="0070070B">
              <w:rPr>
                <w:noProof/>
                <w:webHidden/>
              </w:rPr>
              <w:fldChar w:fldCharType="end"/>
            </w:r>
          </w:hyperlink>
        </w:p>
        <w:p w14:paraId="5D67E851" w14:textId="5B627704"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32" w:history="1">
            <w:r w:rsidR="0070070B" w:rsidRPr="00125EE6">
              <w:rPr>
                <w:rStyle w:val="Hyperlink"/>
                <w:noProof/>
              </w:rPr>
              <w:t>6.9</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Creating the cameras in different prospective</w:t>
            </w:r>
            <w:r w:rsidR="0070070B">
              <w:rPr>
                <w:noProof/>
                <w:webHidden/>
              </w:rPr>
              <w:tab/>
            </w:r>
            <w:r w:rsidR="0070070B">
              <w:rPr>
                <w:noProof/>
                <w:webHidden/>
              </w:rPr>
              <w:fldChar w:fldCharType="begin"/>
            </w:r>
            <w:r w:rsidR="0070070B">
              <w:rPr>
                <w:noProof/>
                <w:webHidden/>
              </w:rPr>
              <w:instrText xml:space="preserve"> PAGEREF _Toc36624432 \h </w:instrText>
            </w:r>
            <w:r w:rsidR="0070070B">
              <w:rPr>
                <w:noProof/>
                <w:webHidden/>
              </w:rPr>
            </w:r>
            <w:r w:rsidR="0070070B">
              <w:rPr>
                <w:noProof/>
                <w:webHidden/>
              </w:rPr>
              <w:fldChar w:fldCharType="separate"/>
            </w:r>
            <w:r w:rsidR="0070070B">
              <w:rPr>
                <w:noProof/>
                <w:webHidden/>
              </w:rPr>
              <w:t>28</w:t>
            </w:r>
            <w:r w:rsidR="0070070B">
              <w:rPr>
                <w:noProof/>
                <w:webHidden/>
              </w:rPr>
              <w:fldChar w:fldCharType="end"/>
            </w:r>
          </w:hyperlink>
        </w:p>
        <w:p w14:paraId="76486063" w14:textId="2CB25CD4" w:rsidR="0070070B" w:rsidRDefault="00233E54">
          <w:pPr>
            <w:pStyle w:val="TOC2"/>
            <w:tabs>
              <w:tab w:val="left" w:pos="1100"/>
              <w:tab w:val="right" w:leader="dot" w:pos="6908"/>
            </w:tabs>
            <w:rPr>
              <w:rFonts w:asciiTheme="minorHAnsi" w:eastAsiaTheme="minorEastAsia" w:hAnsiTheme="minorHAnsi" w:cstheme="minorBidi"/>
              <w:noProof/>
              <w:sz w:val="22"/>
              <w:szCs w:val="22"/>
              <w:lang w:val="en-SH" w:eastAsia="en-SH"/>
            </w:rPr>
          </w:pPr>
          <w:hyperlink w:anchor="_Toc36624433" w:history="1">
            <w:r w:rsidR="0070070B" w:rsidRPr="00125EE6">
              <w:rPr>
                <w:rStyle w:val="Hyperlink"/>
                <w:noProof/>
              </w:rPr>
              <w:t>6.10</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Deploying it to Heroku server</w:t>
            </w:r>
            <w:r w:rsidR="0070070B">
              <w:rPr>
                <w:noProof/>
                <w:webHidden/>
              </w:rPr>
              <w:tab/>
            </w:r>
            <w:r w:rsidR="0070070B">
              <w:rPr>
                <w:noProof/>
                <w:webHidden/>
              </w:rPr>
              <w:fldChar w:fldCharType="begin"/>
            </w:r>
            <w:r w:rsidR="0070070B">
              <w:rPr>
                <w:noProof/>
                <w:webHidden/>
              </w:rPr>
              <w:instrText xml:space="preserve"> PAGEREF _Toc36624433 \h </w:instrText>
            </w:r>
            <w:r w:rsidR="0070070B">
              <w:rPr>
                <w:noProof/>
                <w:webHidden/>
              </w:rPr>
            </w:r>
            <w:r w:rsidR="0070070B">
              <w:rPr>
                <w:noProof/>
                <w:webHidden/>
              </w:rPr>
              <w:fldChar w:fldCharType="separate"/>
            </w:r>
            <w:r w:rsidR="0070070B">
              <w:rPr>
                <w:noProof/>
                <w:webHidden/>
              </w:rPr>
              <w:t>28</w:t>
            </w:r>
            <w:r w:rsidR="0070070B">
              <w:rPr>
                <w:noProof/>
                <w:webHidden/>
              </w:rPr>
              <w:fldChar w:fldCharType="end"/>
            </w:r>
          </w:hyperlink>
        </w:p>
        <w:p w14:paraId="51A6A48F" w14:textId="020159ED" w:rsidR="0070070B" w:rsidRDefault="00233E54">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6624434" w:history="1">
            <w:r w:rsidR="0070070B" w:rsidRPr="00125EE6">
              <w:rPr>
                <w:rStyle w:val="Hyperlink"/>
                <w:noProof/>
              </w:rPr>
              <w:t>7</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Conclusion and Recommendations</w:t>
            </w:r>
            <w:r w:rsidR="0070070B">
              <w:rPr>
                <w:noProof/>
                <w:webHidden/>
              </w:rPr>
              <w:tab/>
            </w:r>
            <w:r w:rsidR="0070070B">
              <w:rPr>
                <w:noProof/>
                <w:webHidden/>
              </w:rPr>
              <w:fldChar w:fldCharType="begin"/>
            </w:r>
            <w:r w:rsidR="0070070B">
              <w:rPr>
                <w:noProof/>
                <w:webHidden/>
              </w:rPr>
              <w:instrText xml:space="preserve"> PAGEREF _Toc36624434 \h </w:instrText>
            </w:r>
            <w:r w:rsidR="0070070B">
              <w:rPr>
                <w:noProof/>
                <w:webHidden/>
              </w:rPr>
            </w:r>
            <w:r w:rsidR="0070070B">
              <w:rPr>
                <w:noProof/>
                <w:webHidden/>
              </w:rPr>
              <w:fldChar w:fldCharType="separate"/>
            </w:r>
            <w:r w:rsidR="0070070B">
              <w:rPr>
                <w:noProof/>
                <w:webHidden/>
              </w:rPr>
              <w:t>28</w:t>
            </w:r>
            <w:r w:rsidR="0070070B">
              <w:rPr>
                <w:noProof/>
                <w:webHidden/>
              </w:rPr>
              <w:fldChar w:fldCharType="end"/>
            </w:r>
          </w:hyperlink>
        </w:p>
        <w:p w14:paraId="0103DFB0" w14:textId="1D976971" w:rsidR="0070070B" w:rsidRDefault="00233E54">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6624435" w:history="1">
            <w:r w:rsidR="0070070B" w:rsidRPr="00125EE6">
              <w:rPr>
                <w:rStyle w:val="Hyperlink"/>
                <w:noProof/>
              </w:rPr>
              <w:t>8</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Appendices</w:t>
            </w:r>
            <w:r w:rsidR="0070070B">
              <w:rPr>
                <w:noProof/>
                <w:webHidden/>
              </w:rPr>
              <w:tab/>
            </w:r>
            <w:r w:rsidR="0070070B">
              <w:rPr>
                <w:noProof/>
                <w:webHidden/>
              </w:rPr>
              <w:fldChar w:fldCharType="begin"/>
            </w:r>
            <w:r w:rsidR="0070070B">
              <w:rPr>
                <w:noProof/>
                <w:webHidden/>
              </w:rPr>
              <w:instrText xml:space="preserve"> PAGEREF _Toc36624435 \h </w:instrText>
            </w:r>
            <w:r w:rsidR="0070070B">
              <w:rPr>
                <w:noProof/>
                <w:webHidden/>
              </w:rPr>
            </w:r>
            <w:r w:rsidR="0070070B">
              <w:rPr>
                <w:noProof/>
                <w:webHidden/>
              </w:rPr>
              <w:fldChar w:fldCharType="separate"/>
            </w:r>
            <w:r w:rsidR="0070070B">
              <w:rPr>
                <w:noProof/>
                <w:webHidden/>
              </w:rPr>
              <w:t>29</w:t>
            </w:r>
            <w:r w:rsidR="0070070B">
              <w:rPr>
                <w:noProof/>
                <w:webHidden/>
              </w:rPr>
              <w:fldChar w:fldCharType="end"/>
            </w:r>
          </w:hyperlink>
        </w:p>
        <w:p w14:paraId="0CA91F55" w14:textId="35E1210B" w:rsidR="0070070B" w:rsidRDefault="00233E54">
          <w:pPr>
            <w:pStyle w:val="TOC1"/>
            <w:tabs>
              <w:tab w:val="left" w:pos="660"/>
              <w:tab w:val="right" w:leader="dot" w:pos="6908"/>
            </w:tabs>
            <w:rPr>
              <w:rFonts w:asciiTheme="minorHAnsi" w:eastAsiaTheme="minorEastAsia" w:hAnsiTheme="minorHAnsi" w:cstheme="minorBidi"/>
              <w:noProof/>
              <w:sz w:val="22"/>
              <w:szCs w:val="22"/>
              <w:lang w:val="en-SH" w:eastAsia="en-SH"/>
            </w:rPr>
          </w:pPr>
          <w:hyperlink w:anchor="_Toc36624436" w:history="1">
            <w:r w:rsidR="0070070B" w:rsidRPr="00125EE6">
              <w:rPr>
                <w:rStyle w:val="Hyperlink"/>
                <w:noProof/>
              </w:rPr>
              <w:t>9</w:t>
            </w:r>
            <w:r w:rsidR="0070070B">
              <w:rPr>
                <w:rFonts w:asciiTheme="minorHAnsi" w:eastAsiaTheme="minorEastAsia" w:hAnsiTheme="minorHAnsi" w:cstheme="minorBidi"/>
                <w:noProof/>
                <w:sz w:val="22"/>
                <w:szCs w:val="22"/>
                <w:lang w:val="en-SH" w:eastAsia="en-SH"/>
              </w:rPr>
              <w:tab/>
            </w:r>
            <w:r w:rsidR="0070070B" w:rsidRPr="00125EE6">
              <w:rPr>
                <w:rStyle w:val="Hyperlink"/>
                <w:noProof/>
              </w:rPr>
              <w:t>Bibliography</w:t>
            </w:r>
            <w:r w:rsidR="0070070B">
              <w:rPr>
                <w:noProof/>
                <w:webHidden/>
              </w:rPr>
              <w:tab/>
            </w:r>
            <w:r w:rsidR="0070070B">
              <w:rPr>
                <w:noProof/>
                <w:webHidden/>
              </w:rPr>
              <w:fldChar w:fldCharType="begin"/>
            </w:r>
            <w:r w:rsidR="0070070B">
              <w:rPr>
                <w:noProof/>
                <w:webHidden/>
              </w:rPr>
              <w:instrText xml:space="preserve"> PAGEREF _Toc36624436 \h </w:instrText>
            </w:r>
            <w:r w:rsidR="0070070B">
              <w:rPr>
                <w:noProof/>
                <w:webHidden/>
              </w:rPr>
            </w:r>
            <w:r w:rsidR="0070070B">
              <w:rPr>
                <w:noProof/>
                <w:webHidden/>
              </w:rPr>
              <w:fldChar w:fldCharType="separate"/>
            </w:r>
            <w:r w:rsidR="0070070B">
              <w:rPr>
                <w:noProof/>
                <w:webHidden/>
              </w:rPr>
              <w:t>29</w:t>
            </w:r>
            <w:r w:rsidR="0070070B">
              <w:rPr>
                <w:noProof/>
                <w:webHidden/>
              </w:rPr>
              <w:fldChar w:fldCharType="end"/>
            </w:r>
          </w:hyperlink>
        </w:p>
        <w:p w14:paraId="04FB6412" w14:textId="4F23C2CA" w:rsidR="000F7617" w:rsidRDefault="000F7617">
          <w:r>
            <w:rPr>
              <w:b/>
              <w:bCs/>
              <w:noProof/>
            </w:rPr>
            <w:fldChar w:fldCharType="end"/>
          </w:r>
        </w:p>
      </w:sdtContent>
    </w:sdt>
    <w:p w14:paraId="3FFE8471" w14:textId="278253F8" w:rsidR="00FD4BDE" w:rsidRDefault="00FD4BDE" w:rsidP="00FD4BDE"/>
    <w:p w14:paraId="4DDC1834" w14:textId="79EC7402" w:rsidR="00FD4BDE" w:rsidRDefault="00FD4BDE" w:rsidP="00FD4BDE"/>
    <w:p w14:paraId="7F2B60D1" w14:textId="3955E486" w:rsidR="00FD4BDE" w:rsidRDefault="00FD4BDE" w:rsidP="00FD4BDE"/>
    <w:p w14:paraId="2F2CCC8F" w14:textId="0395EB5F" w:rsidR="00FD4BDE" w:rsidRDefault="00FD4BDE" w:rsidP="00FD4BDE"/>
    <w:p w14:paraId="29735BBA" w14:textId="5544552E" w:rsidR="00FD4BDE" w:rsidRDefault="00FD4BDE" w:rsidP="00FD4BDE"/>
    <w:p w14:paraId="3984B761" w14:textId="337BCCC5" w:rsidR="00FD4BDE" w:rsidRDefault="00FD4BDE" w:rsidP="00FD4BDE"/>
    <w:p w14:paraId="2F6B74D0" w14:textId="302C52CA" w:rsidR="00FD4BDE" w:rsidRDefault="00FD4BDE" w:rsidP="00FD4BDE"/>
    <w:p w14:paraId="2F70DE22" w14:textId="7772F3B3" w:rsidR="00FD4BDE" w:rsidRDefault="00FD4BDE" w:rsidP="00FD4BDE"/>
    <w:p w14:paraId="0FFC22A0" w14:textId="3AA16BE6" w:rsidR="00FD4BDE" w:rsidRDefault="00FD4BDE" w:rsidP="00FD4BDE"/>
    <w:p w14:paraId="5DB52F91" w14:textId="337DA358" w:rsidR="00FD4BDE" w:rsidRDefault="00FD4BDE" w:rsidP="00FD4BDE"/>
    <w:p w14:paraId="75F03318" w14:textId="1992C269" w:rsidR="00FD4BDE" w:rsidRDefault="00FD4BDE" w:rsidP="00FD4BDE"/>
    <w:p w14:paraId="2E38F60F" w14:textId="5957055D" w:rsidR="00FD4BDE" w:rsidRDefault="00FD4BDE" w:rsidP="00FD4BDE"/>
    <w:p w14:paraId="7A75A9C2" w14:textId="275D89B0" w:rsidR="00FD4BDE" w:rsidRDefault="00FD4BDE" w:rsidP="00FD4BDE"/>
    <w:p w14:paraId="4A77DBDC" w14:textId="5AABAF12" w:rsidR="00FD4BDE" w:rsidRDefault="00FD4BDE" w:rsidP="00FD4BDE"/>
    <w:p w14:paraId="07683616" w14:textId="23FF8DEF" w:rsidR="00FD4BDE" w:rsidRDefault="00FD4BDE" w:rsidP="00FD4BDE"/>
    <w:p w14:paraId="1DF4DCB3" w14:textId="28375B11" w:rsidR="00FD4BDE" w:rsidRDefault="00FD4BDE" w:rsidP="00FD4BDE"/>
    <w:p w14:paraId="6EAD552B" w14:textId="77777777" w:rsidR="00FD4BDE" w:rsidRPr="00FD4BDE" w:rsidRDefault="00FD4BDE" w:rsidP="00FD4BDE"/>
    <w:p w14:paraId="02EAC9EF" w14:textId="3455BCFC" w:rsidR="00FD4BDE" w:rsidRPr="000759A1" w:rsidRDefault="00FD4BDE" w:rsidP="00FD4BDE">
      <w:pPr>
        <w:pStyle w:val="heading1"/>
      </w:pPr>
      <w:bookmarkStart w:id="0" w:name="_Toc35403243"/>
      <w:bookmarkStart w:id="1" w:name="_Toc36624400"/>
      <w:r w:rsidRPr="000759A1">
        <w:t>Abstract</w:t>
      </w:r>
      <w:bookmarkEnd w:id="0"/>
      <w:bookmarkEnd w:id="1"/>
    </w:p>
    <w:p w14:paraId="4973372E" w14:textId="3DF4DD96" w:rsidR="00FD4BDE" w:rsidRPr="00FD4BDE" w:rsidRDefault="00FD4BDE" w:rsidP="00FD4BDE">
      <w:pPr>
        <w:pStyle w:val="abstract"/>
        <w:ind w:left="-426" w:right="-28" w:firstLine="0"/>
        <w:rPr>
          <w:szCs w:val="18"/>
        </w:rPr>
      </w:pPr>
      <w:r>
        <w:rPr>
          <w:b/>
        </w:rPr>
        <w:t>Abstract</w:t>
      </w:r>
      <w:r w:rsidRPr="00FD4BDE">
        <w:rPr>
          <w:b/>
          <w:szCs w:val="18"/>
        </w:rPr>
        <w:t>.</w:t>
      </w:r>
      <w:r w:rsidRPr="00FD4BDE">
        <w:rPr>
          <w:szCs w:val="18"/>
        </w:rPr>
        <w:t xml:space="preserve"> JavaScript is very</w:t>
      </w:r>
      <w:r w:rsidR="00207839">
        <w:rPr>
          <w:szCs w:val="18"/>
        </w:rPr>
        <w:t xml:space="preserve"> </w:t>
      </w:r>
      <w:r w:rsidRPr="00FD4BDE">
        <w:rPr>
          <w:szCs w:val="18"/>
        </w:rPr>
        <w:t>popular in web developers, like every programming language JavaScript has pros and cons although it is easy to use language, runs on any device that supports web browser, it is not the fastest language performance wise, it is not compiled hence, hard to read and debug code, vulnerable security wise, different browser may understand different syntax of JavaScript.</w:t>
      </w:r>
    </w:p>
    <w:p w14:paraId="6418BCB2" w14:textId="77777777" w:rsidR="00FD4BDE" w:rsidRPr="00FD4BDE" w:rsidRDefault="00FD4BDE" w:rsidP="00FD4BDE">
      <w:pPr>
        <w:pStyle w:val="abstract"/>
        <w:ind w:left="-426" w:right="-28" w:firstLine="0"/>
        <w:rPr>
          <w:szCs w:val="18"/>
        </w:rPr>
      </w:pPr>
    </w:p>
    <w:p w14:paraId="240BE277" w14:textId="34E3BB1D" w:rsidR="00FD4BDE" w:rsidRDefault="00FD4BDE" w:rsidP="00FD4BDE">
      <w:pPr>
        <w:pStyle w:val="abstract"/>
        <w:spacing w:after="0"/>
        <w:ind w:left="-426" w:right="-28" w:firstLine="0"/>
        <w:rPr>
          <w:szCs w:val="18"/>
        </w:rPr>
      </w:pPr>
      <w:r w:rsidRPr="00FD4BDE">
        <w:rPr>
          <w:szCs w:val="18"/>
        </w:rPr>
        <w:t>In this project, we will be experimenting to make a game using JavaScript engine called Babylon. Which is based on pure JavaScript syntaxes and may not be easy task to achieve as compare to other frameworks and game development engine like Unity3D available. For the sake of learning and experimenting, we would go through step by step process to develop a game which will produce a multi-</w:t>
      </w:r>
      <w:r w:rsidRPr="00FD4BDE">
        <w:rPr>
          <w:szCs w:val="18"/>
        </w:rPr>
        <w:lastRenderedPageBreak/>
        <w:t>player mode using Node server, and finally we will conclude our experiences with comparisons to other available JavaScript libraries for e</w:t>
      </w:r>
      <w:r w:rsidR="00207839">
        <w:rPr>
          <w:szCs w:val="18"/>
        </w:rPr>
        <w:t>xample</w:t>
      </w:r>
      <w:r w:rsidRPr="00FD4BDE">
        <w:rPr>
          <w:szCs w:val="18"/>
        </w:rPr>
        <w:t>. Three.js etc..</w:t>
      </w:r>
    </w:p>
    <w:p w14:paraId="4E373D30" w14:textId="77777777" w:rsidR="00DF0D35" w:rsidRPr="00FD4BDE" w:rsidRDefault="00DF0D35" w:rsidP="00FD4BDE">
      <w:pPr>
        <w:pStyle w:val="abstract"/>
        <w:spacing w:after="0"/>
        <w:ind w:left="-426" w:right="-28" w:firstLine="0"/>
        <w:rPr>
          <w:szCs w:val="18"/>
        </w:rPr>
      </w:pPr>
    </w:p>
    <w:p w14:paraId="59D3BA13" w14:textId="63AF697C" w:rsidR="00FD4BDE" w:rsidRDefault="00FD4BDE" w:rsidP="00FD4BDE">
      <w:pPr>
        <w:pStyle w:val="abstract"/>
        <w:ind w:firstLine="0"/>
      </w:pPr>
      <w:r w:rsidRPr="00FD4BDE">
        <w:rPr>
          <w:b/>
        </w:rPr>
        <w:t>Keywords:</w:t>
      </w:r>
      <w:r>
        <w:t xml:space="preserve"> JavaScript, Babylon.js, </w:t>
      </w:r>
      <w:proofErr w:type="spellStart"/>
      <w:r>
        <w:t>babylonjs</w:t>
      </w:r>
      <w:proofErr w:type="spellEnd"/>
      <w:r>
        <w:t>, JavaScript game development</w:t>
      </w:r>
    </w:p>
    <w:p w14:paraId="504C43B2" w14:textId="77777777" w:rsidR="00FD4BDE" w:rsidRDefault="00FD4BDE" w:rsidP="00FD4BDE">
      <w:pPr>
        <w:pStyle w:val="abstract"/>
        <w:ind w:left="-426" w:right="-28" w:firstLine="0"/>
        <w:rPr>
          <w:b/>
          <w:bCs/>
          <w:sz w:val="28"/>
          <w:szCs w:val="30"/>
        </w:rPr>
      </w:pPr>
    </w:p>
    <w:p w14:paraId="2EB438A5" w14:textId="77777777" w:rsidR="00FD4BDE" w:rsidRDefault="00FD4BDE" w:rsidP="00FD4BDE">
      <w:pPr>
        <w:pStyle w:val="abstract"/>
        <w:ind w:left="-426" w:right="-28" w:firstLine="0"/>
        <w:rPr>
          <w:b/>
          <w:bCs/>
          <w:sz w:val="28"/>
          <w:szCs w:val="30"/>
        </w:rPr>
      </w:pPr>
    </w:p>
    <w:p w14:paraId="1A853A75" w14:textId="18CDEAC5" w:rsidR="00FD4BDE" w:rsidRPr="00FD4BDE" w:rsidRDefault="00FD4BDE" w:rsidP="00FD4BDE">
      <w:pPr>
        <w:pStyle w:val="abstract"/>
        <w:ind w:left="-426" w:right="-28" w:firstLine="0"/>
        <w:rPr>
          <w:szCs w:val="18"/>
        </w:rPr>
      </w:pPr>
      <w:r w:rsidRPr="00FD4BDE">
        <w:rPr>
          <w:b/>
          <w:bCs/>
          <w:szCs w:val="18"/>
        </w:rPr>
        <w:t>About the Author:</w:t>
      </w:r>
      <w:r w:rsidRPr="00FD4BDE">
        <w:rPr>
          <w:b/>
          <w:bCs/>
          <w:szCs w:val="18"/>
        </w:rPr>
        <w:tab/>
      </w:r>
      <w:r w:rsidRPr="00FD4BDE">
        <w:rPr>
          <w:szCs w:val="18"/>
        </w:rPr>
        <w:t>I am Raja Naseer Ahmed Khan studying at Galway Mayo Institute of Technology (GMIT), Dublin Road Campus, Galway Republic of Ireland. I am developing this project for my final (4</w:t>
      </w:r>
      <w:r w:rsidRPr="00FD4BDE">
        <w:rPr>
          <w:szCs w:val="18"/>
          <w:vertAlign w:val="superscript"/>
        </w:rPr>
        <w:t>th</w:t>
      </w:r>
      <w:r w:rsidRPr="00FD4BDE">
        <w:rPr>
          <w:szCs w:val="18"/>
        </w:rPr>
        <w:t>) year of B.Sc. (Hons) in software development.</w:t>
      </w:r>
    </w:p>
    <w:p w14:paraId="042066A3" w14:textId="77777777" w:rsidR="00FD4BDE" w:rsidRPr="00FD4BDE" w:rsidRDefault="00FD4BDE" w:rsidP="00FD4BDE">
      <w:pPr>
        <w:pStyle w:val="abstract"/>
        <w:ind w:firstLine="0"/>
        <w:rPr>
          <w:szCs w:val="18"/>
        </w:rPr>
      </w:pPr>
    </w:p>
    <w:p w14:paraId="6A0E1D4E" w14:textId="77777777" w:rsidR="00FD4BDE" w:rsidRPr="00FD4BDE" w:rsidRDefault="00FD4BDE" w:rsidP="00FD4BDE">
      <w:pPr>
        <w:pStyle w:val="abstract"/>
        <w:ind w:left="0" w:firstLine="0"/>
        <w:rPr>
          <w:szCs w:val="18"/>
        </w:rPr>
      </w:pPr>
    </w:p>
    <w:p w14:paraId="3A872BFA" w14:textId="77777777" w:rsidR="00FD4BDE" w:rsidRPr="00FD4BDE" w:rsidRDefault="00FD4BDE" w:rsidP="00FD4BDE">
      <w:pPr>
        <w:pStyle w:val="abstract"/>
        <w:ind w:left="0" w:firstLine="0"/>
        <w:rPr>
          <w:szCs w:val="18"/>
        </w:rPr>
      </w:pPr>
    </w:p>
    <w:p w14:paraId="6EAEEC36" w14:textId="5BB9A764" w:rsidR="00FD4BDE" w:rsidRPr="00FD4BDE" w:rsidRDefault="00FD4BDE" w:rsidP="00FD4BDE">
      <w:pPr>
        <w:pStyle w:val="abstract"/>
        <w:ind w:left="-426" w:right="-28" w:firstLine="0"/>
        <w:rPr>
          <w:szCs w:val="18"/>
        </w:rPr>
      </w:pPr>
      <w:r w:rsidRPr="00FD4BDE">
        <w:rPr>
          <w:b/>
          <w:bCs/>
          <w:szCs w:val="18"/>
        </w:rPr>
        <w:t>Acknowledgements:</w:t>
      </w:r>
      <w:r w:rsidRPr="00FD4BDE">
        <w:rPr>
          <w:b/>
          <w:bCs/>
          <w:szCs w:val="18"/>
        </w:rPr>
        <w:tab/>
      </w:r>
      <w:r w:rsidRPr="00FD4BDE">
        <w:rPr>
          <w:szCs w:val="18"/>
        </w:rPr>
        <w:t xml:space="preserve">Special thanks to Dr. Brian McGinley for the support during the 1-year long project, also for </w:t>
      </w:r>
      <w:r w:rsidR="00BC0D29" w:rsidRPr="00FD4BDE">
        <w:rPr>
          <w:szCs w:val="18"/>
        </w:rPr>
        <w:t>helping</w:t>
      </w:r>
      <w:r w:rsidRPr="00FD4BDE">
        <w:rPr>
          <w:szCs w:val="18"/>
        </w:rPr>
        <w:t xml:space="preserve"> all year long for enhancing the project and thesis. </w:t>
      </w:r>
    </w:p>
    <w:p w14:paraId="0C55CB03" w14:textId="77777777" w:rsidR="00FD4BDE" w:rsidRPr="00473D27" w:rsidRDefault="00FD4BDE" w:rsidP="00FD4BDE">
      <w:pPr>
        <w:pStyle w:val="abstract"/>
        <w:ind w:left="-426" w:right="-28" w:firstLine="0"/>
        <w:rPr>
          <w:sz w:val="28"/>
          <w:szCs w:val="30"/>
        </w:rPr>
      </w:pPr>
    </w:p>
    <w:p w14:paraId="09DC73A3" w14:textId="77777777" w:rsidR="002C3DF4" w:rsidRDefault="002C3DF4" w:rsidP="002C3DF4">
      <w:pPr>
        <w:pStyle w:val="heading2"/>
      </w:pPr>
      <w:bookmarkStart w:id="2" w:name="_Toc36624401"/>
      <w:r>
        <w:t>Project Overview:</w:t>
      </w:r>
      <w:bookmarkEnd w:id="2"/>
    </w:p>
    <w:p w14:paraId="7160DD5F" w14:textId="72DEC362" w:rsidR="0074173D" w:rsidRDefault="0074173D" w:rsidP="002C3DF4">
      <w:pPr>
        <w:pStyle w:val="p1a"/>
      </w:pPr>
      <w:r>
        <w:t>This module of Applied project with minor dissertation we are assigned to demonstrate our understanding of 4 years of study of Bachelor of Science in Software Development. We have progressed through the initial stage of learning basic of programming to complete system development using the modern techniques. We have grown our understanding out how the system is progressed using modern tools provided to monitor and collaborate systematically.</w:t>
      </w:r>
    </w:p>
    <w:p w14:paraId="33118B08" w14:textId="77777777" w:rsidR="0074173D" w:rsidRDefault="0074173D" w:rsidP="002C3DF4">
      <w:pPr>
        <w:pStyle w:val="p1a"/>
      </w:pPr>
    </w:p>
    <w:p w14:paraId="694CEEF5" w14:textId="25FE494F" w:rsidR="002C3DF4" w:rsidRDefault="002C3DF4" w:rsidP="002C3DF4">
      <w:pPr>
        <w:pStyle w:val="p1a"/>
      </w:pPr>
      <w:r w:rsidRPr="006D6977">
        <w:t xml:space="preserve">In this project we will use the said Babylon engine and will make a game which can be run on any browser. Game will be using mouse and keyboard to move </w:t>
      </w:r>
      <w:r>
        <w:t xml:space="preserve">characters </w:t>
      </w:r>
      <w:r w:rsidRPr="006D6977">
        <w:t xml:space="preserve">around the ground and shoot cannon, </w:t>
      </w:r>
      <w:r w:rsidR="009D1944" w:rsidRPr="006D6977">
        <w:t>laser,</w:t>
      </w:r>
      <w:r w:rsidRPr="006D6977">
        <w:t xml:space="preserve"> and bullets. We will also use the socket.io and node express server to run and create multiplayer mode to instantiate multiple player objects. Also, this project will be stored on Heroku.com for hosting online.</w:t>
      </w:r>
      <w:r w:rsidR="00156F29">
        <w:t xml:space="preserve"> Our main goal in this project will be to enhance our understanding to develop complete system to production.</w:t>
      </w:r>
    </w:p>
    <w:p w14:paraId="6501433D" w14:textId="7C7D6DB9" w:rsidR="002C3DF4" w:rsidRDefault="002C3DF4" w:rsidP="002C3DF4">
      <w:pPr>
        <w:pStyle w:val="p1a"/>
      </w:pPr>
    </w:p>
    <w:p w14:paraId="72E747FE" w14:textId="4B1AC828" w:rsidR="002C3DF4" w:rsidRDefault="0074173D" w:rsidP="002C3DF4">
      <w:pPr>
        <w:pStyle w:val="heading2"/>
      </w:pPr>
      <w:bookmarkStart w:id="3" w:name="_Toc36624402"/>
      <w:r>
        <w:t>Parts of the Project</w:t>
      </w:r>
      <w:bookmarkEnd w:id="3"/>
    </w:p>
    <w:p w14:paraId="39ACC617" w14:textId="78A0B802" w:rsidR="0074173D" w:rsidRDefault="0074173D" w:rsidP="0074173D">
      <w:pPr>
        <w:pStyle w:val="bulletitem"/>
        <w:numPr>
          <w:ilvl w:val="1"/>
          <w:numId w:val="11"/>
        </w:numPr>
      </w:pPr>
      <w:r>
        <w:t>Dissertation</w:t>
      </w:r>
    </w:p>
    <w:p w14:paraId="48C02C92" w14:textId="246DA802" w:rsidR="0074173D" w:rsidRDefault="0074173D" w:rsidP="0074173D">
      <w:pPr>
        <w:pStyle w:val="p1a"/>
      </w:pPr>
      <w:r>
        <w:t>In the dissertation writing we will research the present past and future of our project scope and, we will document all the project functionality in details for the reader to understand that how we approached the coding/programming.</w:t>
      </w:r>
      <w:r w:rsidR="009D1944">
        <w:t xml:space="preserve"> We will introduce our concept of the </w:t>
      </w:r>
      <w:r w:rsidR="00156F29">
        <w:t>project; we will provide an understanding of different technologies are being used today.</w:t>
      </w:r>
    </w:p>
    <w:p w14:paraId="5367505C" w14:textId="359CB521" w:rsidR="0074173D" w:rsidRDefault="0074173D" w:rsidP="0074173D">
      <w:pPr>
        <w:pStyle w:val="bulletitem"/>
        <w:numPr>
          <w:ilvl w:val="1"/>
          <w:numId w:val="11"/>
        </w:numPr>
      </w:pPr>
      <w:r>
        <w:t>Project Code</w:t>
      </w:r>
    </w:p>
    <w:p w14:paraId="57DD92AC" w14:textId="7C5795B2" w:rsidR="0074173D" w:rsidRDefault="0074173D" w:rsidP="0074173D">
      <w:pPr>
        <w:pStyle w:val="p1a"/>
      </w:pPr>
      <w:r>
        <w:lastRenderedPageBreak/>
        <w:t>In project section we will build a game which will be monitored by the supervisor weekly basis. In the meeting with supervisor we will show our weekly sprints of the project. In each sprint we will provide working copy of the project. And by doing incremental approach we will complete our final product. Hence, this approach will be agile system development life cycle.</w:t>
      </w:r>
      <w:r w:rsidR="00156F29">
        <w:t xml:space="preserve"> We will produce a simple yet, efficient, and easy to use application. We will also gain understanding of problems arise.</w:t>
      </w:r>
    </w:p>
    <w:p w14:paraId="4716BCDC" w14:textId="4E580CAD" w:rsidR="00686B55" w:rsidRDefault="00686B55" w:rsidP="0074173D">
      <w:pPr>
        <w:pStyle w:val="p1a"/>
      </w:pPr>
    </w:p>
    <w:p w14:paraId="22EB3100" w14:textId="6498D54C" w:rsidR="00686B55" w:rsidRDefault="00686B55" w:rsidP="00686B55">
      <w:pPr>
        <w:pStyle w:val="heading2"/>
      </w:pPr>
      <w:bookmarkStart w:id="4" w:name="_Toc36624403"/>
      <w:r>
        <w:t>Requirements Specification</w:t>
      </w:r>
      <w:r w:rsidR="001F0665">
        <w:t xml:space="preserve"> in the Project</w:t>
      </w:r>
      <w:bookmarkEnd w:id="4"/>
    </w:p>
    <w:p w14:paraId="7C090DB7" w14:textId="0D03E422" w:rsidR="00686B55" w:rsidRDefault="00686B55" w:rsidP="00686B55">
      <w:pPr>
        <w:pStyle w:val="bulletitem"/>
      </w:pPr>
      <w:r>
        <w:t>Must be able to move the object around the terrain and shoot projectile</w:t>
      </w:r>
      <w:r w:rsidR="006F42A6">
        <w:t xml:space="preserve"> of few different types </w:t>
      </w:r>
      <w:r w:rsidR="00D2035B">
        <w:t>that is</w:t>
      </w:r>
      <w:r w:rsidR="006F42A6">
        <w:t xml:space="preserve"> cannon and laser beam.</w:t>
      </w:r>
    </w:p>
    <w:p w14:paraId="0757018A" w14:textId="67CAC7F0" w:rsidR="00686B55" w:rsidRDefault="00686B55" w:rsidP="00686B55">
      <w:pPr>
        <w:pStyle w:val="bulletitem"/>
      </w:pPr>
      <w:r>
        <w:t>Must be able to kill the enemy in few shoots (health assigned to enemy)</w:t>
      </w:r>
    </w:p>
    <w:p w14:paraId="018124E9" w14:textId="3B51B4A7" w:rsidR="00686B55" w:rsidRDefault="00686B55" w:rsidP="00686B55">
      <w:pPr>
        <w:pStyle w:val="bulletitem"/>
      </w:pPr>
      <w:r>
        <w:t>Each shoot should play sound of shooting</w:t>
      </w:r>
    </w:p>
    <w:p w14:paraId="15050896" w14:textId="61C21043" w:rsidR="00686B55" w:rsidRDefault="00686B55" w:rsidP="00686B55">
      <w:pPr>
        <w:pStyle w:val="bulletitem"/>
      </w:pPr>
      <w:r>
        <w:t>Person gets hit should release blood particles.</w:t>
      </w:r>
    </w:p>
    <w:p w14:paraId="1214AC8E" w14:textId="381E03A1" w:rsidR="00686B55" w:rsidRDefault="00686B55" w:rsidP="00686B55">
      <w:pPr>
        <w:pStyle w:val="bulletitem"/>
      </w:pPr>
      <w:r>
        <w:t>Can have multiple levels using teleportation portal.</w:t>
      </w:r>
    </w:p>
    <w:p w14:paraId="6FE61CCA" w14:textId="5AC8DEE8" w:rsidR="00686B55" w:rsidRDefault="00686B55" w:rsidP="00686B55">
      <w:pPr>
        <w:pStyle w:val="bulletitem"/>
      </w:pPr>
      <w:r>
        <w:t>Can be played by multiple players at same time.</w:t>
      </w:r>
    </w:p>
    <w:p w14:paraId="671C465E" w14:textId="0D976B94" w:rsidR="000C008E" w:rsidRDefault="000C008E" w:rsidP="00686B55">
      <w:pPr>
        <w:pStyle w:val="bulletitem"/>
      </w:pPr>
      <w:r>
        <w:t>Uploaded game to Heroku server is working as expected.</w:t>
      </w:r>
    </w:p>
    <w:p w14:paraId="113A890D" w14:textId="77777777" w:rsidR="00686B55" w:rsidRPr="00686B55" w:rsidRDefault="00686B55" w:rsidP="00686B55">
      <w:pPr>
        <w:pStyle w:val="bulletitem"/>
        <w:numPr>
          <w:ilvl w:val="0"/>
          <w:numId w:val="0"/>
        </w:numPr>
        <w:ind w:left="227"/>
      </w:pPr>
    </w:p>
    <w:p w14:paraId="04517CCB" w14:textId="66B391CA" w:rsidR="00FD4BDE" w:rsidRDefault="00FD4BDE" w:rsidP="00FD4BDE">
      <w:pPr>
        <w:pStyle w:val="heading1"/>
      </w:pPr>
      <w:bookmarkStart w:id="5" w:name="_Toc35403244"/>
      <w:bookmarkStart w:id="6" w:name="_Toc36624404"/>
      <w:r>
        <w:t>Introduction</w:t>
      </w:r>
      <w:bookmarkEnd w:id="5"/>
      <w:r w:rsidR="005457A9">
        <w:t xml:space="preserve"> to Babylon.js</w:t>
      </w:r>
      <w:r w:rsidR="001F0665">
        <w:t xml:space="preserve"> 3D engine</w:t>
      </w:r>
      <w:bookmarkEnd w:id="6"/>
    </w:p>
    <w:p w14:paraId="6EEC1562" w14:textId="77777777" w:rsidR="00E02521" w:rsidRDefault="00FD4BDE" w:rsidP="00E02521">
      <w:pPr>
        <w:pStyle w:val="p1a"/>
      </w:pPr>
      <w:proofErr w:type="spellStart"/>
      <w:r w:rsidRPr="00E02521">
        <w:t>BabylonJS</w:t>
      </w:r>
      <w:proofErr w:type="spellEnd"/>
      <w:r w:rsidRPr="00E02521">
        <w:t xml:space="preserve"> is an open source JavaScript framework for building 3D games and web graphics with HTML5 and WEBGL. </w:t>
      </w:r>
    </w:p>
    <w:p w14:paraId="1E599D47" w14:textId="77777777" w:rsidR="00E02521" w:rsidRDefault="00E02521" w:rsidP="00E02521">
      <w:pPr>
        <w:pStyle w:val="p1a"/>
      </w:pPr>
    </w:p>
    <w:p w14:paraId="00619B26" w14:textId="77777777" w:rsidR="00E02521" w:rsidRDefault="00FD4BDE" w:rsidP="00E02521">
      <w:pPr>
        <w:pStyle w:val="p1a"/>
      </w:pPr>
      <w:proofErr w:type="spellStart"/>
      <w:r w:rsidRPr="00CA0407">
        <w:t>BabylonJS</w:t>
      </w:r>
      <w:proofErr w:type="spellEnd"/>
      <w:r w:rsidRPr="00CA0407">
        <w:t xml:space="preserve"> is developed by Microsoft employees in the year 2016.David </w:t>
      </w:r>
      <w:proofErr w:type="spellStart"/>
      <w:r w:rsidRPr="00CA0407">
        <w:t>Catuhe</w:t>
      </w:r>
      <w:proofErr w:type="spellEnd"/>
      <w:r w:rsidRPr="00CA0407">
        <w:t xml:space="preserve">, a Principal Program Manager for the Window &amp; Devices Group at Microsoft is the main person behind developing </w:t>
      </w:r>
      <w:proofErr w:type="spellStart"/>
      <w:r w:rsidRPr="00CA0407">
        <w:t>BabylonJs</w:t>
      </w:r>
      <w:proofErr w:type="spellEnd"/>
      <w:r w:rsidRPr="00CA0407">
        <w:t xml:space="preserve"> and making it a big success.</w:t>
      </w:r>
    </w:p>
    <w:p w14:paraId="2A71BB61" w14:textId="77777777" w:rsidR="00E02521" w:rsidRDefault="00E02521" w:rsidP="00E02521">
      <w:pPr>
        <w:pStyle w:val="p1a"/>
      </w:pPr>
    </w:p>
    <w:p w14:paraId="4145AEE4" w14:textId="795013D3" w:rsidR="00E02521" w:rsidRDefault="00FD4BDE" w:rsidP="00E02521">
      <w:pPr>
        <w:pStyle w:val="p1a"/>
      </w:pPr>
      <w:proofErr w:type="spellStart"/>
      <w:r>
        <w:rPr>
          <w:lang w:val="en-GB"/>
        </w:rPr>
        <w:t>BabylonJs</w:t>
      </w:r>
      <w:proofErr w:type="spellEnd"/>
      <w:r>
        <w:rPr>
          <w:lang w:val="en-GB"/>
        </w:rPr>
        <w:t xml:space="preserve"> can run on any browser which supports WEBGL</w:t>
      </w:r>
      <w:r w:rsidRPr="00CA0407">
        <w:t xml:space="preserve"> </w:t>
      </w:r>
      <w:r w:rsidR="00D2035B">
        <w:t>that is</w:t>
      </w:r>
      <w:r w:rsidRPr="00CA0407">
        <w:t xml:space="preserve"> Internet Explorer 11+, Firefox 4+, Google Chrome 9+, Opera 15+, etc. does have WEBGL support.</w:t>
      </w:r>
    </w:p>
    <w:p w14:paraId="79AB20C0" w14:textId="77777777" w:rsidR="00E02521" w:rsidRDefault="00E02521" w:rsidP="00E02521">
      <w:pPr>
        <w:pStyle w:val="p1a"/>
      </w:pPr>
    </w:p>
    <w:p w14:paraId="3F857CBA" w14:textId="570F1BD2" w:rsidR="00E02521" w:rsidRDefault="00FD4BDE" w:rsidP="00E02521">
      <w:pPr>
        <w:pStyle w:val="p1a"/>
      </w:pPr>
      <w:r w:rsidRPr="00CA0407">
        <w:t>Babylon can be downloaded or referenced in the script source section of html page.</w:t>
      </w:r>
    </w:p>
    <w:p w14:paraId="08C3B54E" w14:textId="77777777" w:rsidR="00E02521" w:rsidRDefault="00E02521" w:rsidP="00E02521">
      <w:pPr>
        <w:pStyle w:val="p1a"/>
      </w:pPr>
    </w:p>
    <w:p w14:paraId="58C71504" w14:textId="77777777" w:rsidR="002D5DEF" w:rsidRDefault="00FD4BDE" w:rsidP="00E02521">
      <w:pPr>
        <w:pStyle w:val="p1a"/>
      </w:pPr>
      <w:proofErr w:type="spellStart"/>
      <w:r w:rsidRPr="00CA0407">
        <w:t>BabylonJs</w:t>
      </w:r>
      <w:proofErr w:type="spellEnd"/>
      <w:r w:rsidRPr="00CA0407">
        <w:t xml:space="preserve"> has the following type of 3D scenes supported for the development of 3D game and in web graphics:</w:t>
      </w:r>
    </w:p>
    <w:p w14:paraId="2BD8DE3A" w14:textId="219DD843" w:rsidR="00E02521" w:rsidRDefault="00FD4BDE" w:rsidP="00E02521">
      <w:pPr>
        <w:pStyle w:val="p1a"/>
      </w:pPr>
      <w:r w:rsidRPr="00CA0407">
        <w:t xml:space="preserve">Babylon supports many 3rd party software for development of 3D animations and graphics </w:t>
      </w:r>
      <w:r w:rsidR="00D2035B">
        <w:t>that is</w:t>
      </w:r>
      <w:r w:rsidRPr="00CA0407">
        <w:t xml:space="preserve"> Blender, 3DMax.</w:t>
      </w:r>
      <w:r w:rsidR="00E02521">
        <w:t xml:space="preserve"> </w:t>
      </w:r>
      <w:r w:rsidRPr="00CA0407">
        <w:t xml:space="preserve">Lots of support available on </w:t>
      </w:r>
      <w:hyperlink r:id="rId9" w:history="1">
        <w:r w:rsidR="00E02521" w:rsidRPr="00D14ECA">
          <w:rPr>
            <w:rStyle w:val="Hyperlink"/>
          </w:rPr>
          <w:t>www.babylonjs.com</w:t>
        </w:r>
      </w:hyperlink>
    </w:p>
    <w:p w14:paraId="14695179" w14:textId="77777777" w:rsidR="00E02521" w:rsidRDefault="00E02521" w:rsidP="00E02521">
      <w:pPr>
        <w:pStyle w:val="p1a"/>
      </w:pPr>
    </w:p>
    <w:p w14:paraId="6FC2FF10" w14:textId="47975A20" w:rsidR="00FD4BDE" w:rsidRPr="00E02521" w:rsidRDefault="00FD4BDE" w:rsidP="00E02521">
      <w:pPr>
        <w:pStyle w:val="bulletitem"/>
      </w:pPr>
      <w:r w:rsidRPr="00E02521">
        <w:t>Draw box, sphere, cylinder, cone, height ground</w:t>
      </w:r>
    </w:p>
    <w:p w14:paraId="26BFFA2E" w14:textId="77777777" w:rsidR="00FD4BDE" w:rsidRPr="00DA6625" w:rsidRDefault="00FD4BDE" w:rsidP="00E02521">
      <w:pPr>
        <w:pStyle w:val="bulletitem"/>
      </w:pPr>
      <w:r>
        <w:t xml:space="preserve">Scene can have </w:t>
      </w:r>
      <w:r w:rsidRPr="00DA6625">
        <w:t>Cameras</w:t>
      </w:r>
      <w:r>
        <w:t xml:space="preserve"> and </w:t>
      </w:r>
      <w:r w:rsidRPr="00DA6625">
        <w:t>Lights</w:t>
      </w:r>
    </w:p>
    <w:p w14:paraId="2DED89CF" w14:textId="77777777" w:rsidR="00FD4BDE" w:rsidRPr="00DA6625" w:rsidRDefault="00FD4BDE" w:rsidP="00E02521">
      <w:pPr>
        <w:pStyle w:val="bulletitem"/>
      </w:pPr>
      <w:r>
        <w:t xml:space="preserve">Objects can have </w:t>
      </w:r>
      <w:r w:rsidRPr="00DA6625">
        <w:t>Meshes, textures</w:t>
      </w:r>
      <w:r>
        <w:t xml:space="preserve"> and</w:t>
      </w:r>
      <w:r w:rsidRPr="00DA6625">
        <w:t xml:space="preserve"> Materials</w:t>
      </w:r>
    </w:p>
    <w:p w14:paraId="0CCC8E8A" w14:textId="77777777" w:rsidR="00FD4BDE" w:rsidRPr="00490B67" w:rsidRDefault="00FD4BDE" w:rsidP="00E02521">
      <w:pPr>
        <w:pStyle w:val="bulletitem"/>
      </w:pPr>
      <w:r>
        <w:t xml:space="preserve">Supports </w:t>
      </w:r>
      <w:r w:rsidRPr="00DA6625">
        <w:t>Sprite</w:t>
      </w:r>
      <w:r>
        <w:t>s.</w:t>
      </w:r>
    </w:p>
    <w:p w14:paraId="1E84EA6C" w14:textId="77777777" w:rsidR="00FD4BDE" w:rsidRPr="00DA6625" w:rsidRDefault="00FD4BDE" w:rsidP="00E02521">
      <w:pPr>
        <w:pStyle w:val="bulletitem"/>
      </w:pPr>
      <w:r>
        <w:lastRenderedPageBreak/>
        <w:t xml:space="preserve">Supports </w:t>
      </w:r>
      <w:r w:rsidRPr="00DA6625">
        <w:t>Mesh Intersection and collision detection</w:t>
      </w:r>
    </w:p>
    <w:p w14:paraId="6C22041A" w14:textId="77777777" w:rsidR="00FD4BDE" w:rsidRPr="00DA6625" w:rsidRDefault="00FD4BDE" w:rsidP="00E02521">
      <w:pPr>
        <w:pStyle w:val="bulletitem"/>
      </w:pPr>
      <w:r w:rsidRPr="00DA6625">
        <w:t>Physics engine plug-in</w:t>
      </w:r>
    </w:p>
    <w:p w14:paraId="70045599" w14:textId="77777777" w:rsidR="00FD4BDE" w:rsidRPr="00DA6625" w:rsidRDefault="00FD4BDE" w:rsidP="00E02521">
      <w:pPr>
        <w:pStyle w:val="bulletitem"/>
      </w:pPr>
      <w:r>
        <w:t>Supports Assets/</w:t>
      </w:r>
      <w:r w:rsidRPr="00DA6625">
        <w:t>Action Manager</w:t>
      </w:r>
    </w:p>
    <w:p w14:paraId="7154CE08" w14:textId="77777777" w:rsidR="00FD4BDE" w:rsidRPr="00490B67" w:rsidRDefault="00FD4BDE" w:rsidP="00E02521">
      <w:pPr>
        <w:pStyle w:val="bulletitem"/>
      </w:pPr>
      <w:r>
        <w:t xml:space="preserve">Supports </w:t>
      </w:r>
      <w:r w:rsidRPr="00DA6625">
        <w:t>Solid</w:t>
      </w:r>
      <w:r>
        <w:t xml:space="preserve"> </w:t>
      </w:r>
      <w:r w:rsidRPr="00DA6625">
        <w:t>Particles</w:t>
      </w:r>
    </w:p>
    <w:p w14:paraId="5D71080F" w14:textId="77777777" w:rsidR="00FD4BDE" w:rsidRPr="00DA6625" w:rsidRDefault="00FD4BDE" w:rsidP="00E02521">
      <w:pPr>
        <w:pStyle w:val="bulletitem"/>
      </w:pPr>
      <w:r w:rsidRPr="00DA6625">
        <w:t>Support for Bones and Skeletons</w:t>
      </w:r>
      <w:r>
        <w:t xml:space="preserve"> for animation.</w:t>
      </w:r>
    </w:p>
    <w:p w14:paraId="544F0ABA" w14:textId="77777777" w:rsidR="00FD4BDE" w:rsidRDefault="00FD4BDE" w:rsidP="00E02521">
      <w:pPr>
        <w:pStyle w:val="bulletitem"/>
      </w:pPr>
      <w:r w:rsidRPr="00DA6625">
        <w:t>Adding music and sound to the scene</w:t>
      </w:r>
    </w:p>
    <w:p w14:paraId="191BFDF6" w14:textId="6CF4D0DA" w:rsidR="00FD4BDE" w:rsidRDefault="00FD4BDE" w:rsidP="00FD4BDE">
      <w:pPr>
        <w:pStyle w:val="heading2"/>
      </w:pPr>
      <w:bookmarkStart w:id="7" w:name="_Toc35403245"/>
      <w:bookmarkStart w:id="8" w:name="_Toc36624405"/>
      <w:r w:rsidRPr="004F212B">
        <w:t>Sample Code</w:t>
      </w:r>
      <w:bookmarkEnd w:id="7"/>
      <w:r w:rsidR="00CC660D">
        <w:t xml:space="preserve"> to draw sphere on the canvas</w:t>
      </w:r>
      <w:sdt>
        <w:sdtPr>
          <w:id w:val="1471012756"/>
          <w:citation/>
        </w:sdtPr>
        <w:sdtEndPr/>
        <w:sdtContent>
          <w:r w:rsidR="000F7617">
            <w:fldChar w:fldCharType="begin"/>
          </w:r>
          <w:r w:rsidR="000F7617">
            <w:rPr>
              <w:lang w:val="en-GB"/>
            </w:rPr>
            <w:instrText xml:space="preserve"> CITATION Pab20 \l 2057 </w:instrText>
          </w:r>
          <w:r w:rsidR="000F7617">
            <w:fldChar w:fldCharType="separate"/>
          </w:r>
          <w:r w:rsidR="00A35375">
            <w:rPr>
              <w:noProof/>
              <w:lang w:val="en-GB"/>
            </w:rPr>
            <w:t xml:space="preserve"> </w:t>
          </w:r>
          <w:r w:rsidR="00A35375" w:rsidRPr="00A35375">
            <w:rPr>
              <w:noProof/>
              <w:lang w:val="en-GB"/>
            </w:rPr>
            <w:t>[1]</w:t>
          </w:r>
          <w:r w:rsidR="000F7617">
            <w:fldChar w:fldCharType="end"/>
          </w:r>
        </w:sdtContent>
      </w:sdt>
      <w:bookmarkEnd w:id="8"/>
    </w:p>
    <w:p w14:paraId="6838EC58" w14:textId="77777777" w:rsidR="00FD4BDE" w:rsidRDefault="00FD4BDE" w:rsidP="00FD4BDE">
      <w:pPr>
        <w:pStyle w:val="programcode"/>
      </w:pPr>
      <w:r>
        <w:t>&lt;!-- Following should be in the enclosed in script tag of html page--&gt;</w:t>
      </w:r>
    </w:p>
    <w:p w14:paraId="6ACFDC95" w14:textId="77777777" w:rsidR="00FD4BDE" w:rsidRDefault="00FD4BDE" w:rsidP="00FD4BDE">
      <w:pPr>
        <w:pStyle w:val="programcode"/>
      </w:pPr>
    </w:p>
    <w:p w14:paraId="434E408E" w14:textId="77777777" w:rsidR="00FD4BDE" w:rsidRDefault="00FD4BDE" w:rsidP="00FD4BDE">
      <w:pPr>
        <w:pStyle w:val="programcode"/>
      </w:pPr>
      <w:r>
        <w:t xml:space="preserve">var canvas = </w:t>
      </w:r>
      <w:proofErr w:type="spellStart"/>
      <w:r>
        <w:t>document.getElementById</w:t>
      </w:r>
      <w:proofErr w:type="spellEnd"/>
      <w:r>
        <w:t>(“canvas”);</w:t>
      </w:r>
    </w:p>
    <w:p w14:paraId="2C0F6E50" w14:textId="77777777" w:rsidR="00FD4BDE" w:rsidRDefault="00FD4BDE" w:rsidP="00FD4BDE">
      <w:pPr>
        <w:pStyle w:val="programcode"/>
      </w:pPr>
      <w:r>
        <w:t xml:space="preserve">var engine = new </w:t>
      </w:r>
      <w:proofErr w:type="spellStart"/>
      <w:r>
        <w:t>BABYLON.Engine</w:t>
      </w:r>
      <w:proofErr w:type="spellEnd"/>
      <w:r>
        <w:t>(canvas, true);</w:t>
      </w:r>
    </w:p>
    <w:p w14:paraId="6707CE06" w14:textId="77777777" w:rsidR="00FD4BDE" w:rsidRDefault="00FD4BDE" w:rsidP="00FD4BDE">
      <w:pPr>
        <w:pStyle w:val="programcode"/>
      </w:pPr>
      <w:r>
        <w:t xml:space="preserve">var </w:t>
      </w:r>
      <w:proofErr w:type="spellStart"/>
      <w:r>
        <w:t>createScene</w:t>
      </w:r>
      <w:proofErr w:type="spellEnd"/>
      <w:r>
        <w:t xml:space="preserve"> = function(){</w:t>
      </w:r>
    </w:p>
    <w:p w14:paraId="3177A9A7" w14:textId="77777777" w:rsidR="00FD4BDE" w:rsidRDefault="00FD4BDE" w:rsidP="00FD4BDE">
      <w:pPr>
        <w:pStyle w:val="programcode"/>
      </w:pPr>
      <w:r>
        <w:t xml:space="preserve">var scene = new </w:t>
      </w:r>
      <w:proofErr w:type="spellStart"/>
      <w:r>
        <w:t>BABYLON.Scene</w:t>
      </w:r>
      <w:proofErr w:type="spellEnd"/>
      <w:r>
        <w:t>(engine);</w:t>
      </w:r>
    </w:p>
    <w:p w14:paraId="56B42D9B" w14:textId="77777777" w:rsidR="00FD4BDE" w:rsidRDefault="00FD4BDE" w:rsidP="00FD4BDE">
      <w:pPr>
        <w:pStyle w:val="programcode"/>
      </w:pPr>
    </w:p>
    <w:p w14:paraId="59466727" w14:textId="77777777" w:rsidR="00FD4BDE" w:rsidRDefault="00FD4BDE" w:rsidP="00FD4BDE">
      <w:pPr>
        <w:pStyle w:val="programcode"/>
      </w:pPr>
      <w:proofErr w:type="spellStart"/>
      <w:r>
        <w:t>scene.clearColor</w:t>
      </w:r>
      <w:proofErr w:type="spellEnd"/>
      <w:r>
        <w:t xml:space="preserve"> = new BABYLON.Color3(1, 0.8, 0.8);</w:t>
      </w:r>
    </w:p>
    <w:p w14:paraId="7CF026D2" w14:textId="77777777" w:rsidR="00FD4BDE" w:rsidRDefault="00FD4BDE" w:rsidP="00FD4BDE">
      <w:pPr>
        <w:pStyle w:val="programcode"/>
      </w:pPr>
    </w:p>
    <w:p w14:paraId="240E3675" w14:textId="77777777" w:rsidR="00FD4BDE" w:rsidRDefault="00FD4BDE" w:rsidP="00FD4BDE">
      <w:pPr>
        <w:pStyle w:val="programcode"/>
      </w:pPr>
      <w:r>
        <w:t xml:space="preserve">var camera = new </w:t>
      </w:r>
      <w:proofErr w:type="spellStart"/>
      <w:r>
        <w:t>BABYLON.ArcRotateCamera</w:t>
      </w:r>
      <w:proofErr w:type="spellEnd"/>
      <w:r>
        <w:t>(“Camera”, 2, 0.8, 10, new BABYLON.Vector3(0, 0, 0), scene);</w:t>
      </w:r>
    </w:p>
    <w:p w14:paraId="504BFD32" w14:textId="77777777" w:rsidR="00FD4BDE" w:rsidRDefault="00FD4BDE" w:rsidP="00FD4BDE">
      <w:pPr>
        <w:pStyle w:val="programcode"/>
      </w:pPr>
    </w:p>
    <w:p w14:paraId="0E3D4713" w14:textId="77777777" w:rsidR="00FD4BDE" w:rsidRDefault="00FD4BDE" w:rsidP="00FD4BDE">
      <w:pPr>
        <w:pStyle w:val="programcode"/>
      </w:pPr>
      <w:proofErr w:type="spellStart"/>
      <w:r>
        <w:t>scene.activeCamera.attachControl</w:t>
      </w:r>
      <w:proofErr w:type="spellEnd"/>
      <w:r>
        <w:t>(canvas);</w:t>
      </w:r>
    </w:p>
    <w:p w14:paraId="5FDC6A8F" w14:textId="77777777" w:rsidR="00FD4BDE" w:rsidRDefault="00FD4BDE" w:rsidP="00FD4BDE">
      <w:pPr>
        <w:pStyle w:val="programcode"/>
      </w:pPr>
    </w:p>
    <w:p w14:paraId="25F0D4CE" w14:textId="77777777" w:rsidR="00FD4BDE" w:rsidRDefault="00FD4BDE" w:rsidP="00FD4BDE">
      <w:pPr>
        <w:pStyle w:val="programcode"/>
      </w:pPr>
      <w:r>
        <w:t xml:space="preserve">var light = new </w:t>
      </w:r>
      <w:proofErr w:type="spellStart"/>
      <w:r>
        <w:t>BABYLON.PointLight</w:t>
      </w:r>
      <w:proofErr w:type="spellEnd"/>
      <w:r>
        <w:t>(“li”, new BABYLON.Vector3(0, 0, 10), scene);</w:t>
      </w:r>
    </w:p>
    <w:p w14:paraId="2320A90C" w14:textId="77777777" w:rsidR="00FD4BDE" w:rsidRDefault="00FD4BDE" w:rsidP="00FD4BDE">
      <w:pPr>
        <w:pStyle w:val="programcode"/>
      </w:pPr>
    </w:p>
    <w:p w14:paraId="3701EC67" w14:textId="77777777" w:rsidR="00FD4BDE" w:rsidRDefault="00FD4BDE" w:rsidP="00FD4BDE">
      <w:pPr>
        <w:pStyle w:val="programcode"/>
      </w:pPr>
      <w:r>
        <w:t xml:space="preserve">var sphere = </w:t>
      </w:r>
      <w:proofErr w:type="spellStart"/>
      <w:r>
        <w:t>BABYLON.Mesh.CreateSphere</w:t>
      </w:r>
      <w:proofErr w:type="spellEnd"/>
      <w:r>
        <w:t>(“sphere”, 10, 1.0, scene);</w:t>
      </w:r>
    </w:p>
    <w:p w14:paraId="5FD70A5A" w14:textId="77777777" w:rsidR="00FD4BDE" w:rsidRDefault="00FD4BDE" w:rsidP="00FD4BDE">
      <w:pPr>
        <w:pStyle w:val="programcode"/>
      </w:pPr>
    </w:p>
    <w:p w14:paraId="57B4FDDA" w14:textId="77777777" w:rsidR="00FD4BDE" w:rsidRDefault="00FD4BDE" w:rsidP="00FD4BDE">
      <w:pPr>
        <w:pStyle w:val="programcode"/>
      </w:pPr>
      <w:r>
        <w:t>return scene;</w:t>
      </w:r>
    </w:p>
    <w:p w14:paraId="557B8842" w14:textId="77777777" w:rsidR="00FD4BDE" w:rsidRDefault="00FD4BDE" w:rsidP="00FD4BDE">
      <w:pPr>
        <w:pStyle w:val="programcode"/>
      </w:pPr>
      <w:r>
        <w:t>};</w:t>
      </w:r>
    </w:p>
    <w:p w14:paraId="7F2733AC" w14:textId="77777777" w:rsidR="00FD4BDE" w:rsidRDefault="00FD4BDE" w:rsidP="00FD4BDE">
      <w:pPr>
        <w:pStyle w:val="programcode"/>
      </w:pPr>
    </w:p>
    <w:p w14:paraId="1DF65CAD" w14:textId="77777777" w:rsidR="00FD4BDE" w:rsidRDefault="00FD4BDE" w:rsidP="00FD4BDE">
      <w:pPr>
        <w:pStyle w:val="programcode"/>
      </w:pPr>
      <w:r>
        <w:t xml:space="preserve">var scene = </w:t>
      </w:r>
      <w:proofErr w:type="spellStart"/>
      <w:r>
        <w:t>createScene</w:t>
      </w:r>
      <w:proofErr w:type="spellEnd"/>
      <w:r>
        <w:t>();</w:t>
      </w:r>
    </w:p>
    <w:p w14:paraId="0F4E10D3" w14:textId="77777777" w:rsidR="00FD4BDE" w:rsidRDefault="00FD4BDE" w:rsidP="00FD4BDE">
      <w:pPr>
        <w:pStyle w:val="programcode"/>
      </w:pPr>
      <w:proofErr w:type="spellStart"/>
      <w:r>
        <w:t>engine.runRengerLoop</w:t>
      </w:r>
      <w:proofErr w:type="spellEnd"/>
      <w:r>
        <w:t>(function(){</w:t>
      </w:r>
    </w:p>
    <w:p w14:paraId="40E81611" w14:textId="77777777" w:rsidR="00FD4BDE" w:rsidRDefault="00FD4BDE" w:rsidP="00FD4BDE">
      <w:pPr>
        <w:pStyle w:val="programcode"/>
      </w:pPr>
      <w:r>
        <w:tab/>
      </w:r>
      <w:proofErr w:type="spellStart"/>
      <w:r>
        <w:t>scene.render</w:t>
      </w:r>
      <w:proofErr w:type="spellEnd"/>
      <w:r>
        <w:t>();</w:t>
      </w:r>
    </w:p>
    <w:p w14:paraId="22A3527C" w14:textId="76C0CFAD" w:rsidR="00FD4BDE" w:rsidRDefault="00FD4BDE" w:rsidP="00FD4BDE">
      <w:pPr>
        <w:pStyle w:val="programcode"/>
      </w:pPr>
      <w:r>
        <w:t>});</w:t>
      </w:r>
    </w:p>
    <w:p w14:paraId="43FFFBF2" w14:textId="5887B52F" w:rsidR="00B1149D" w:rsidRDefault="001567C4" w:rsidP="00B1149D">
      <w:pPr>
        <w:pStyle w:val="heading2"/>
      </w:pPr>
      <w:bookmarkStart w:id="9" w:name="_Toc35403246"/>
      <w:bookmarkStart w:id="10" w:name="_Toc36624406"/>
      <w:r>
        <w:lastRenderedPageBreak/>
        <w:t>Tools:</w:t>
      </w:r>
      <w:bookmarkEnd w:id="9"/>
      <w:sdt>
        <w:sdtPr>
          <w:id w:val="-216125161"/>
          <w:citation/>
        </w:sdtPr>
        <w:sdtEndPr/>
        <w:sdtContent>
          <w:r w:rsidR="000F7617">
            <w:fldChar w:fldCharType="begin"/>
          </w:r>
          <w:r w:rsidR="000F7617">
            <w:rPr>
              <w:lang w:val="en-GB"/>
            </w:rPr>
            <w:instrText xml:space="preserve"> CITATION Dav \l 2057 </w:instrText>
          </w:r>
          <w:r w:rsidR="000F7617">
            <w:fldChar w:fldCharType="separate"/>
          </w:r>
          <w:r w:rsidR="00A35375">
            <w:rPr>
              <w:noProof/>
              <w:lang w:val="en-GB"/>
            </w:rPr>
            <w:t xml:space="preserve"> </w:t>
          </w:r>
          <w:r w:rsidR="00A35375" w:rsidRPr="00A35375">
            <w:rPr>
              <w:noProof/>
              <w:lang w:val="en-GB"/>
            </w:rPr>
            <w:t>[2]</w:t>
          </w:r>
          <w:r w:rsidR="000F7617">
            <w:fldChar w:fldCharType="end"/>
          </w:r>
        </w:sdtContent>
      </w:sdt>
      <w:bookmarkStart w:id="11" w:name="_Toc35403247"/>
      <w:bookmarkEnd w:id="10"/>
    </w:p>
    <w:p w14:paraId="15AC280A" w14:textId="0A914249" w:rsidR="00B1149D" w:rsidRDefault="001567C4" w:rsidP="00B1149D">
      <w:pPr>
        <w:pStyle w:val="heading2"/>
        <w:numPr>
          <w:ilvl w:val="2"/>
          <w:numId w:val="8"/>
        </w:numPr>
      </w:pPr>
      <w:bookmarkStart w:id="12" w:name="_Toc36624407"/>
      <w:r w:rsidRPr="00790BA5">
        <w:rPr>
          <w:rStyle w:val="heading30"/>
          <w:b/>
          <w:bCs w:val="0"/>
        </w:rPr>
        <w:t>Sandbox</w:t>
      </w:r>
      <w:bookmarkEnd w:id="11"/>
      <w:r w:rsidR="00B1149D">
        <w:t>.</w:t>
      </w:r>
      <w:bookmarkEnd w:id="12"/>
      <w:r w:rsidR="00B1149D">
        <w:t xml:space="preserve"> </w:t>
      </w:r>
      <w:bookmarkStart w:id="13" w:name="_Toc35403248"/>
    </w:p>
    <w:p w14:paraId="5E42DBCA" w14:textId="77777777" w:rsidR="00B1149D" w:rsidRDefault="001567C4" w:rsidP="00B1149D">
      <w:pPr>
        <w:pStyle w:val="heading2"/>
        <w:numPr>
          <w:ilvl w:val="2"/>
          <w:numId w:val="8"/>
        </w:numPr>
      </w:pPr>
      <w:bookmarkStart w:id="14" w:name="_Toc36624408"/>
      <w:r>
        <w:t>Playground</w:t>
      </w:r>
      <w:bookmarkStart w:id="15" w:name="_Toc35403249"/>
      <w:bookmarkEnd w:id="13"/>
      <w:bookmarkEnd w:id="14"/>
    </w:p>
    <w:p w14:paraId="4F7691E0" w14:textId="77777777" w:rsidR="00B1149D" w:rsidRPr="000F7617" w:rsidRDefault="00B1149D" w:rsidP="00B1149D">
      <w:pPr>
        <w:pStyle w:val="p1a"/>
        <w:ind w:left="426"/>
      </w:pPr>
      <w:bookmarkStart w:id="16" w:name="_Hlk35402773"/>
      <w:r w:rsidRPr="000F7617">
        <w:t>The place to try out coding with Babylon.js. Experimenting and changing any code in the playground and clicking on the Run button will not affect any original code in the playground you currently using. Original code can be restored by refreshing the browser. You can write the code in JavaScript or Typescript. The playground software compiles the code to JavaScript, in the background, before rendering</w:t>
      </w:r>
    </w:p>
    <w:bookmarkEnd w:id="16"/>
    <w:p w14:paraId="22FC9897" w14:textId="77777777" w:rsidR="00B1149D" w:rsidRDefault="00B1149D" w:rsidP="00B1149D">
      <w:pPr>
        <w:pStyle w:val="heading2"/>
        <w:numPr>
          <w:ilvl w:val="0"/>
          <w:numId w:val="0"/>
        </w:numPr>
        <w:ind w:left="851"/>
      </w:pPr>
    </w:p>
    <w:p w14:paraId="16087E66" w14:textId="77777777" w:rsidR="00B1149D" w:rsidRDefault="001567C4" w:rsidP="00B1149D">
      <w:pPr>
        <w:pStyle w:val="heading2"/>
        <w:numPr>
          <w:ilvl w:val="2"/>
          <w:numId w:val="8"/>
        </w:numPr>
      </w:pPr>
      <w:bookmarkStart w:id="17" w:name="_Toc36624409"/>
      <w:r>
        <w:t>Spector.js</w:t>
      </w:r>
      <w:bookmarkStart w:id="18" w:name="_Toc35403250"/>
      <w:bookmarkEnd w:id="15"/>
      <w:bookmarkEnd w:id="17"/>
    </w:p>
    <w:p w14:paraId="54F07F17" w14:textId="77777777" w:rsidR="00117D80" w:rsidRDefault="00117D80" w:rsidP="00117D80">
      <w:pPr>
        <w:pStyle w:val="p1a"/>
        <w:ind w:left="426"/>
      </w:pPr>
      <w:r w:rsidRPr="00277B8A">
        <w:t xml:space="preserve">Spector is a tool aim to </w:t>
      </w:r>
      <w:proofErr w:type="spellStart"/>
      <w:r w:rsidRPr="00277B8A">
        <w:t>WebGl</w:t>
      </w:r>
      <w:proofErr w:type="spellEnd"/>
      <w:r w:rsidRPr="00277B8A">
        <w:t xml:space="preserve"> developers willing to know what happens on their context. It enables capturing all the available information from a frame. You will be empowered to look at your entire commands list with their associated visual states and context information.</w:t>
      </w:r>
    </w:p>
    <w:p w14:paraId="5D2348B6" w14:textId="77777777" w:rsidR="00117D80" w:rsidRDefault="00117D80" w:rsidP="00117D80">
      <w:pPr>
        <w:pStyle w:val="p1a"/>
        <w:ind w:left="426"/>
      </w:pPr>
    </w:p>
    <w:p w14:paraId="787CF7AC" w14:textId="29487E55" w:rsidR="00117D80" w:rsidRPr="00117D80" w:rsidRDefault="00117D80" w:rsidP="00117D80">
      <w:pPr>
        <w:pStyle w:val="p1a"/>
        <w:ind w:left="426"/>
      </w:pPr>
      <w:r w:rsidRPr="00723513">
        <w:rPr>
          <w:lang w:val="en-SH" w:eastAsia="en-SH"/>
        </w:rPr>
        <w:t>You will be able to Explore and Troubleshoot your WebGL and WebGL2 scenes easily. This is compatible with any WebGL capable browser and all the web based 3d engines as well as vanilla scripts</w:t>
      </w:r>
    </w:p>
    <w:p w14:paraId="32306CE1" w14:textId="77777777" w:rsidR="00B1149D" w:rsidRDefault="00B1149D" w:rsidP="00117D80">
      <w:pPr>
        <w:pStyle w:val="p1a"/>
      </w:pPr>
    </w:p>
    <w:p w14:paraId="3E1C6C33" w14:textId="77777777" w:rsidR="00117D80" w:rsidRDefault="001567C4" w:rsidP="00117D80">
      <w:pPr>
        <w:pStyle w:val="heading2"/>
        <w:numPr>
          <w:ilvl w:val="2"/>
          <w:numId w:val="8"/>
        </w:numPr>
      </w:pPr>
      <w:bookmarkStart w:id="19" w:name="_Toc36624410"/>
      <w:r>
        <w:t>Exporters</w:t>
      </w:r>
      <w:bookmarkStart w:id="20" w:name="_Toc35403251"/>
      <w:bookmarkEnd w:id="18"/>
      <w:bookmarkEnd w:id="19"/>
    </w:p>
    <w:p w14:paraId="39AA6A7F" w14:textId="23989363" w:rsidR="00E02521" w:rsidRDefault="001567C4" w:rsidP="00117D80">
      <w:pPr>
        <w:pStyle w:val="heading2"/>
        <w:numPr>
          <w:ilvl w:val="2"/>
          <w:numId w:val="8"/>
        </w:numPr>
      </w:pPr>
      <w:bookmarkStart w:id="21" w:name="_Toc36624411"/>
      <w:r>
        <w:t>Node Material Editor</w:t>
      </w:r>
      <w:bookmarkEnd w:id="20"/>
      <w:bookmarkEnd w:id="21"/>
    </w:p>
    <w:p w14:paraId="636FAD2D" w14:textId="77777777" w:rsidR="00117D80" w:rsidRPr="00E02521" w:rsidRDefault="00117D80" w:rsidP="00117D80">
      <w:pPr>
        <w:pStyle w:val="p1a"/>
        <w:ind w:left="426"/>
      </w:pPr>
      <w:r w:rsidRPr="00E02521">
        <w:t>The Node Material is a new material introduced with Babylon.js v4.1. It lets you create a material based on custom shaders but without having to deal with shader code. All the shader creation will be done using either an UI (the Node Material Editor) or by creating and connecting nodes (the Node Material blocks).</w:t>
      </w:r>
    </w:p>
    <w:p w14:paraId="2CA123B5" w14:textId="77777777" w:rsidR="00414BAC" w:rsidRPr="00414BAC" w:rsidRDefault="00414BAC" w:rsidP="00414BAC"/>
    <w:p w14:paraId="343AC1D6" w14:textId="6F33DF55" w:rsidR="000C008E" w:rsidRDefault="000C008E" w:rsidP="00FD4BDE">
      <w:pPr>
        <w:pStyle w:val="heading1"/>
      </w:pPr>
      <w:bookmarkStart w:id="22" w:name="_Toc36624412"/>
      <w:bookmarkStart w:id="23" w:name="_Toc35403252"/>
      <w:r>
        <w:t>Heroku on Git</w:t>
      </w:r>
      <w:bookmarkEnd w:id="22"/>
    </w:p>
    <w:p w14:paraId="340BA08A" w14:textId="66ADEF98" w:rsidR="000C008E" w:rsidRDefault="000C008E" w:rsidP="000C008E">
      <w:r>
        <w:t>Heroku is a free online cloud service and we will be using it to deploy our game online</w:t>
      </w:r>
      <w:r w:rsidR="0084679D">
        <w:t>. Hence, it is important to describe the Heroku services.</w:t>
      </w:r>
    </w:p>
    <w:p w14:paraId="39CD80F2" w14:textId="1BD89EE1" w:rsidR="0084679D" w:rsidRDefault="0084679D" w:rsidP="000C008E"/>
    <w:p w14:paraId="0F79EF0C" w14:textId="1DAC105E" w:rsidR="0084679D" w:rsidRPr="0084679D" w:rsidRDefault="0084679D" w:rsidP="0084679D">
      <w:pPr>
        <w:overflowPunct/>
        <w:ind w:firstLine="0"/>
        <w:jc w:val="left"/>
        <w:textAlignment w:val="auto"/>
        <w:rPr>
          <w:rFonts w:eastAsiaTheme="minorEastAsia"/>
        </w:rPr>
      </w:pPr>
      <w:r w:rsidRPr="0084679D">
        <w:rPr>
          <w:rFonts w:eastAsiaTheme="minorEastAsia"/>
        </w:rPr>
        <w:lastRenderedPageBreak/>
        <w:t>Heroku is type of Platform as a Service (PaaS) product supported by Amazon Web Services and is incredibly different from Elastic Compute Cloud. It’s important to differentiate ‘Infrastructure as a Service’ and ‘Platform as a Service’ solutions as we consider deploying and supporting our application using these two solutions.</w:t>
      </w:r>
    </w:p>
    <w:p w14:paraId="53D46917" w14:textId="77777777" w:rsidR="0084679D" w:rsidRPr="0084679D" w:rsidRDefault="0084679D" w:rsidP="0084679D">
      <w:pPr>
        <w:rPr>
          <w:rFonts w:eastAsiaTheme="minorEastAsia"/>
        </w:rPr>
      </w:pPr>
    </w:p>
    <w:p w14:paraId="16D06702" w14:textId="07FD9282" w:rsidR="0084679D" w:rsidRPr="0084679D" w:rsidRDefault="0084679D" w:rsidP="0084679D">
      <w:pPr>
        <w:rPr>
          <w:rFonts w:eastAsiaTheme="minorEastAsia"/>
        </w:rPr>
      </w:pPr>
      <w:r w:rsidRPr="0084679D">
        <w:rPr>
          <w:rFonts w:eastAsiaTheme="minorEastAsia"/>
        </w:rPr>
        <w:t>Heroku is much simpler to use than Amazon Web Services Elastic Compute Cloud. Perhaps it’s even too simple. But there is an honest reason for this simplicity. The Heroku platform give us ready runtime environment and application servers. Plus, we get pleasure from smooth joining with many development panels, already installed Operating System, and longer needed servers.</w:t>
      </w:r>
    </w:p>
    <w:p w14:paraId="540C6E6C" w14:textId="77777777" w:rsidR="0084679D" w:rsidRPr="0084679D" w:rsidRDefault="0084679D" w:rsidP="0084679D">
      <w:pPr>
        <w:rPr>
          <w:rFonts w:eastAsiaTheme="minorEastAsia"/>
        </w:rPr>
      </w:pPr>
    </w:p>
    <w:p w14:paraId="7BF51600" w14:textId="580CBFD5" w:rsidR="0084679D" w:rsidRPr="0084679D" w:rsidRDefault="0084679D" w:rsidP="0084679D">
      <w:pPr>
        <w:rPr>
          <w:rFonts w:eastAsiaTheme="minorEastAsia"/>
        </w:rPr>
      </w:pPr>
      <w:r w:rsidRPr="0084679D">
        <w:rPr>
          <w:rFonts w:eastAsiaTheme="minorEastAsia"/>
        </w:rPr>
        <w:t>That</w:t>
      </w:r>
      <w:r>
        <w:rPr>
          <w:rFonts w:eastAsiaTheme="minorEastAsia"/>
        </w:rPr>
        <w:t xml:space="preserve"> i</w:t>
      </w:r>
      <w:r w:rsidRPr="0084679D">
        <w:rPr>
          <w:rFonts w:eastAsiaTheme="minorEastAsia"/>
        </w:rPr>
        <w:t>s why with Heroku, we do not have to consider infrastructure management, unlike with Amazon Web Services EC2. We only must choose a subscription plan and alter our plan when necessary.</w:t>
      </w:r>
    </w:p>
    <w:p w14:paraId="0459E601" w14:textId="77777777" w:rsidR="0084679D" w:rsidRPr="0084679D" w:rsidRDefault="0084679D" w:rsidP="0084679D">
      <w:pPr>
        <w:rPr>
          <w:rFonts w:eastAsiaTheme="minorEastAsia"/>
        </w:rPr>
      </w:pPr>
    </w:p>
    <w:p w14:paraId="07D96C57" w14:textId="224FA671" w:rsidR="0084679D" w:rsidRDefault="0084679D" w:rsidP="0084679D">
      <w:pPr>
        <w:rPr>
          <w:rFonts w:eastAsiaTheme="minorEastAsia"/>
        </w:rPr>
      </w:pPr>
      <w:r w:rsidRPr="0084679D">
        <w:rPr>
          <w:rFonts w:eastAsiaTheme="minorEastAsia"/>
        </w:rPr>
        <w:t xml:space="preserve">That article does an honest job explaining the differences between Heroku and Amazon Web Services, but it is such as you can choose other </w:t>
      </w:r>
      <w:r>
        <w:rPr>
          <w:rFonts w:eastAsiaTheme="minorEastAsia"/>
        </w:rPr>
        <w:t>I</w:t>
      </w:r>
      <w:r w:rsidRPr="0084679D">
        <w:rPr>
          <w:rFonts w:eastAsiaTheme="minorEastAsia"/>
        </w:rPr>
        <w:t>aa</w:t>
      </w:r>
      <w:r>
        <w:rPr>
          <w:rFonts w:eastAsiaTheme="minorEastAsia"/>
        </w:rPr>
        <w:t>S</w:t>
      </w:r>
      <w:r w:rsidRPr="0084679D">
        <w:rPr>
          <w:rFonts w:eastAsiaTheme="minorEastAsia"/>
        </w:rPr>
        <w:t xml:space="preserve"> (infrastructure) providers aside from Amazon Web Services. So finally, Heroku seems to merely simplify the method of employing a cloud provider but at a price.</w:t>
      </w:r>
    </w:p>
    <w:p w14:paraId="64B0F146" w14:textId="7324FB6B" w:rsidR="003E1ABB" w:rsidRDefault="003E1ABB" w:rsidP="0084679D">
      <w:pPr>
        <w:rPr>
          <w:rFonts w:eastAsiaTheme="minorEastAsia"/>
        </w:rPr>
      </w:pPr>
    </w:p>
    <w:p w14:paraId="1A782540" w14:textId="77777777" w:rsidR="003E1ABB" w:rsidRDefault="003E1ABB" w:rsidP="0084679D">
      <w:pPr>
        <w:rPr>
          <w:rFonts w:eastAsiaTheme="minorEastAsia"/>
        </w:rPr>
      </w:pPr>
      <w:r>
        <w:rPr>
          <w:rFonts w:eastAsiaTheme="minorEastAsia"/>
        </w:rPr>
        <w:t xml:space="preserve">Heroku host webapps not the website as we have website kind of in browser game, we need to trick Heroku think that this is a webapp, we can make one php index file and will refer to index.html from that php file. Using the tag </w:t>
      </w:r>
    </w:p>
    <w:p w14:paraId="6CCE34C6" w14:textId="43B539D3" w:rsidR="003E1ABB" w:rsidRPr="0084679D" w:rsidRDefault="003E1ABB" w:rsidP="0084679D">
      <w:pPr>
        <w:rPr>
          <w:rFonts w:eastAsiaTheme="minorEastAsia"/>
        </w:rPr>
      </w:pPr>
      <w:r>
        <w:rPr>
          <w:rFonts w:eastAsiaTheme="minorEastAsia"/>
        </w:rPr>
        <w:t>&lt;?php header(‘Location: index.html’); ?&gt;</w:t>
      </w:r>
    </w:p>
    <w:p w14:paraId="6053E4D8" w14:textId="77777777" w:rsidR="0084679D" w:rsidRPr="000C008E" w:rsidRDefault="0084679D" w:rsidP="000C008E"/>
    <w:p w14:paraId="452D21BE" w14:textId="18D165CA" w:rsidR="00FD4BDE" w:rsidRDefault="00FD4BDE" w:rsidP="00FD4BDE">
      <w:pPr>
        <w:pStyle w:val="heading1"/>
      </w:pPr>
      <w:bookmarkStart w:id="24" w:name="_Toc36624413"/>
      <w:r>
        <w:t>Technology Review</w:t>
      </w:r>
      <w:bookmarkEnd w:id="23"/>
      <w:bookmarkEnd w:id="24"/>
    </w:p>
    <w:p w14:paraId="2458A344" w14:textId="7347E68D" w:rsidR="00516869" w:rsidRDefault="00791338" w:rsidP="00516869">
      <w:pPr>
        <w:pStyle w:val="heading2"/>
        <w:spacing w:before="0"/>
      </w:pPr>
      <w:bookmarkStart w:id="25" w:name="_Toc36624414"/>
      <w:r>
        <w:t xml:space="preserve">Java </w:t>
      </w:r>
      <w:r w:rsidR="00414BAC">
        <w:t>vs JavaScript:</w:t>
      </w:r>
      <w:bookmarkEnd w:id="25"/>
    </w:p>
    <w:p w14:paraId="590F428A" w14:textId="195F72E5" w:rsidR="00516869" w:rsidRDefault="00516869" w:rsidP="00481817">
      <w:pPr>
        <w:pStyle w:val="numitem"/>
        <w:numPr>
          <w:ilvl w:val="1"/>
          <w:numId w:val="13"/>
        </w:numPr>
      </w:pPr>
      <w:r w:rsidRPr="00516869">
        <w:rPr>
          <w:rStyle w:val="heading30"/>
        </w:rPr>
        <w:t>JavaScript</w:t>
      </w:r>
      <w:r>
        <w:t xml:space="preserve">. </w:t>
      </w:r>
    </w:p>
    <w:p w14:paraId="7DC77F73" w14:textId="77777777" w:rsidR="00C15CA0" w:rsidRPr="00C15CA0" w:rsidRDefault="00C15CA0" w:rsidP="00C15CA0"/>
    <w:p w14:paraId="4A6ABFD4" w14:textId="6CE0ED0F" w:rsidR="00516869" w:rsidRDefault="00516869" w:rsidP="00C15CA0">
      <w:pPr>
        <w:pStyle w:val="Heading4"/>
        <w:spacing w:before="0"/>
        <w:ind w:left="284"/>
      </w:pPr>
      <w:r w:rsidRPr="00516869">
        <w:rPr>
          <w:rStyle w:val="heading40"/>
        </w:rPr>
        <w:t>JavaScript is a client-side scripting language.</w:t>
      </w:r>
      <w:r>
        <w:rPr>
          <w:rFonts w:ascii="Arial" w:hAnsi="Arial" w:cs="Arial"/>
          <w:shd w:val="clear" w:color="auto" w:fill="F5F5F5"/>
        </w:rPr>
        <w:t xml:space="preserve"> </w:t>
      </w:r>
      <w:r>
        <w:t>The source code of which is processed by the server instead of the client's web browser.</w:t>
      </w:r>
    </w:p>
    <w:p w14:paraId="56D549CD" w14:textId="5873FAA7" w:rsidR="00516869" w:rsidRPr="00516869" w:rsidRDefault="00516869" w:rsidP="00C15CA0">
      <w:pPr>
        <w:pStyle w:val="Heading4"/>
        <w:ind w:left="284"/>
      </w:pPr>
      <w:r w:rsidRPr="00516869">
        <w:rPr>
          <w:rStyle w:val="heading40"/>
        </w:rPr>
        <w:t>Using it, you can add HTML to a web page.</w:t>
      </w:r>
      <w:r w:rsidRPr="00516869">
        <w:t xml:space="preserve"> You can also change the existing content and modify the page style. It was originally developed to add dynamic and interactive elements to websites.</w:t>
      </w:r>
      <w:r>
        <w:t xml:space="preserve"> </w:t>
      </w:r>
      <w:r w:rsidRPr="00516869">
        <w:t>It is an open and cross-platform that aims to provide a better experience for the user.</w:t>
      </w:r>
      <w:r>
        <w:t xml:space="preserve"> </w:t>
      </w:r>
      <w:r w:rsidRPr="00516869">
        <w:t>Just like PHP and ASP, JavaScript code can be inserted anywhere within the Html of a webpage.</w:t>
      </w:r>
      <w:r>
        <w:t xml:space="preserve"> </w:t>
      </w:r>
      <w:r w:rsidRPr="00516869">
        <w:t>Cookies can be obtained with the help of JavaScript and they can also be set. It is also used to ask questions to visitors and perform a massage show.</w:t>
      </w:r>
    </w:p>
    <w:p w14:paraId="4AB0C5CD" w14:textId="77777777" w:rsidR="00516869" w:rsidRPr="00516869" w:rsidRDefault="00516869" w:rsidP="00C15CA0">
      <w:pPr>
        <w:ind w:left="284"/>
      </w:pPr>
    </w:p>
    <w:p w14:paraId="006916C1" w14:textId="7463CF21" w:rsidR="00516869" w:rsidRDefault="00516869" w:rsidP="00C15CA0">
      <w:pPr>
        <w:pStyle w:val="Heading4"/>
        <w:spacing w:before="0"/>
        <w:ind w:left="284"/>
      </w:pPr>
      <w:r w:rsidRPr="00516869">
        <w:rPr>
          <w:rStyle w:val="heading40"/>
        </w:rPr>
        <w:lastRenderedPageBreak/>
        <w:t>JavaScript is a powerful scripting language, which is used to create web pages and applications.</w:t>
      </w:r>
      <w:r w:rsidRPr="00516869">
        <w:t xml:space="preserve"> You should learn it because today, as a web technology, about 95% of websites are using it. Almost every web developer says that in the coming time, JavaScript has the highest scope.</w:t>
      </w:r>
    </w:p>
    <w:p w14:paraId="6417DCC7" w14:textId="77777777" w:rsidR="00CC0FD2" w:rsidRDefault="00516869" w:rsidP="00C15CA0">
      <w:pPr>
        <w:pStyle w:val="Heading4"/>
        <w:ind w:left="284"/>
      </w:pPr>
      <w:r w:rsidRPr="00516869">
        <w:rPr>
          <w:rStyle w:val="heading40"/>
        </w:rPr>
        <w:t>JavaScript is called JS in programming language.</w:t>
      </w:r>
      <w:r w:rsidRPr="00516869">
        <w:t xml:space="preserve"> It is interpreted programming language interpreted with object-oriented capabilities. It is also called dynamic computer programming language. Its program is called Script. Using this, you can apply different types of things in web pages. Its scripts can be provided and executed as plain text.</w:t>
      </w:r>
    </w:p>
    <w:p w14:paraId="307AE25C" w14:textId="77777777" w:rsidR="00CC0FD2" w:rsidRDefault="00CC0FD2" w:rsidP="00C15CA0">
      <w:pPr>
        <w:pStyle w:val="Heading4"/>
        <w:ind w:left="284"/>
      </w:pPr>
      <w:r w:rsidRPr="00CC0FD2">
        <w:rPr>
          <w:rStyle w:val="heading40"/>
          <w:b/>
          <w:bCs/>
        </w:rPr>
        <w:t>Web development</w:t>
      </w:r>
      <w:r w:rsidRPr="00CC0FD2">
        <w:rPr>
          <w:rStyle w:val="heading40"/>
        </w:rPr>
        <w:t xml:space="preserve"> is one area where JavaScript is used the most.</w:t>
      </w:r>
      <w:r>
        <w:t xml:space="preserve"> Because it is a Client scripting language, it is used to create web pages. Most websites use it for verification.</w:t>
      </w:r>
    </w:p>
    <w:p w14:paraId="754AB398" w14:textId="130C015C" w:rsidR="00CC0FD2" w:rsidRDefault="00CC0FD2" w:rsidP="00C15CA0">
      <w:pPr>
        <w:pStyle w:val="Heading4"/>
        <w:ind w:left="284"/>
      </w:pPr>
      <w:r w:rsidRPr="00CC0FD2">
        <w:rPr>
          <w:rStyle w:val="heading40"/>
        </w:rPr>
        <w:t xml:space="preserve">JavaScript is also used well in creating </w:t>
      </w:r>
      <w:r w:rsidRPr="00CC0FD2">
        <w:rPr>
          <w:rStyle w:val="heading40"/>
          <w:b/>
          <w:bCs/>
        </w:rPr>
        <w:t>web applications</w:t>
      </w:r>
      <w:r w:rsidRPr="00CC0FD2">
        <w:rPr>
          <w:rStyle w:val="heading40"/>
        </w:rPr>
        <w:t>.</w:t>
      </w:r>
      <w:r>
        <w:t xml:space="preserve"> Initially many programming languages was used for the development of technology browser and personal computer. But JavaScript took it to the next level. Due to this, such applications were developed which hardly anyone would have thought about.</w:t>
      </w:r>
    </w:p>
    <w:p w14:paraId="4DD8B5B2" w14:textId="12E3D71B" w:rsidR="00CC0FD2" w:rsidRDefault="00CC0FD2" w:rsidP="00C15CA0">
      <w:pPr>
        <w:pStyle w:val="Heading4"/>
        <w:ind w:left="284"/>
      </w:pPr>
      <w:r w:rsidRPr="00CC0FD2">
        <w:rPr>
          <w:rStyle w:val="heading40"/>
        </w:rPr>
        <w:t xml:space="preserve">Node JS is used to create </w:t>
      </w:r>
      <w:r w:rsidRPr="00CC0FD2">
        <w:rPr>
          <w:rStyle w:val="heading40"/>
          <w:b/>
          <w:bCs/>
        </w:rPr>
        <w:t>Web Server</w:t>
      </w:r>
      <w:r w:rsidRPr="00CC0FD2">
        <w:rPr>
          <w:rStyle w:val="heading40"/>
        </w:rPr>
        <w:t>.</w:t>
      </w:r>
      <w:r>
        <w:t xml:space="preserve"> Node JS has many advantages. The servers built by it are very fast and do not use buffering. In addition, it is single threaded with event looping which is used in non-blocking manner.</w:t>
      </w:r>
    </w:p>
    <w:p w14:paraId="0DBF41A9" w14:textId="77777777" w:rsidR="00CC0FD2" w:rsidRDefault="00CC0FD2" w:rsidP="00C15CA0">
      <w:pPr>
        <w:pStyle w:val="Heading4"/>
        <w:ind w:left="284"/>
      </w:pPr>
      <w:r w:rsidRPr="00CC0FD2">
        <w:rPr>
          <w:rStyle w:val="heading40"/>
        </w:rPr>
        <w:t xml:space="preserve">JavaScript is also used in creating </w:t>
      </w:r>
      <w:r w:rsidRPr="00CC0FD2">
        <w:rPr>
          <w:rStyle w:val="heading40"/>
          <w:b/>
          <w:bCs/>
        </w:rPr>
        <w:t>mobile applications</w:t>
      </w:r>
      <w:r w:rsidRPr="00CC0FD2">
        <w:rPr>
          <w:rStyle w:val="heading40"/>
        </w:rPr>
        <w:t>.</w:t>
      </w:r>
      <w:r>
        <w:t xml:space="preserve"> The most important thing that only JavaScript can do is to create applications without web contexts. With this help, both Android and iOS applications can be made.</w:t>
      </w:r>
    </w:p>
    <w:p w14:paraId="7363F69A" w14:textId="7D46BB9E" w:rsidR="00CC0FD2" w:rsidRDefault="00CC0FD2" w:rsidP="00C15CA0">
      <w:pPr>
        <w:pStyle w:val="Heading4"/>
        <w:ind w:left="284"/>
      </w:pPr>
      <w:r w:rsidRPr="00CC0FD2">
        <w:rPr>
          <w:rStyle w:val="heading40"/>
        </w:rPr>
        <w:t>This is some of the areas where JavaScript is used more.</w:t>
      </w:r>
      <w:r>
        <w:t xml:space="preserve"> Apart from this, it is also used in making Games and Server applications. There are many other things that can do this, but this is the important area.</w:t>
      </w:r>
    </w:p>
    <w:p w14:paraId="76C230DD" w14:textId="15F9A032" w:rsidR="00516869" w:rsidRDefault="00516869" w:rsidP="00C15CA0">
      <w:pPr>
        <w:pStyle w:val="Heading4"/>
        <w:ind w:left="284"/>
      </w:pPr>
      <w:r w:rsidRPr="00516869">
        <w:br/>
        <w:t>JavaScript is one of the three main technologies of the World Wide Web (WWW), followed by HTML, CSS. All the main websites on the Internet use it. Because it enables interactive web page, that's why it is used a lot in creating web application. It is very lightweight due to which JavaScript is used as a major part of the web page nowadays.</w:t>
      </w:r>
    </w:p>
    <w:p w14:paraId="24834B0C" w14:textId="5BE2DDA1" w:rsidR="00CC0FD2" w:rsidRDefault="00CC0FD2" w:rsidP="00C15CA0">
      <w:pPr>
        <w:ind w:left="284"/>
      </w:pPr>
    </w:p>
    <w:p w14:paraId="295D5443" w14:textId="2345BBDA" w:rsidR="00CC0FD2" w:rsidRDefault="00791338" w:rsidP="00481817">
      <w:pPr>
        <w:pStyle w:val="numitem"/>
        <w:numPr>
          <w:ilvl w:val="1"/>
          <w:numId w:val="13"/>
        </w:numPr>
        <w:rPr>
          <w:rStyle w:val="heading30"/>
        </w:rPr>
      </w:pPr>
      <w:r>
        <w:rPr>
          <w:rStyle w:val="heading30"/>
        </w:rPr>
        <w:t>Java</w:t>
      </w:r>
    </w:p>
    <w:p w14:paraId="70326C44" w14:textId="77777777" w:rsidR="00481817" w:rsidRDefault="00C15CA0" w:rsidP="00481817">
      <w:pPr>
        <w:pStyle w:val="Heading4"/>
        <w:ind w:left="284"/>
        <w:rPr>
          <w:rStyle w:val="heading40"/>
        </w:rPr>
      </w:pPr>
      <w:r w:rsidRPr="00C15CA0">
        <w:rPr>
          <w:rStyle w:val="heading40"/>
        </w:rPr>
        <w:t>Due to the name of JavaScript as java, people think that JavaScript is a part of Java platform, but Java is completely different from JavaScript. Java and JavaScript have the following differences: -</w:t>
      </w:r>
    </w:p>
    <w:p w14:paraId="4559140C" w14:textId="5D15A87C" w:rsidR="00481817" w:rsidRDefault="00C15CA0" w:rsidP="00481817">
      <w:pPr>
        <w:pStyle w:val="bulletitem"/>
      </w:pPr>
      <w:r w:rsidRPr="00C15CA0">
        <w:lastRenderedPageBreak/>
        <w:t>JavaScript is an OOP scripting language while Java is an OOP programming language.</w:t>
      </w:r>
    </w:p>
    <w:p w14:paraId="22ED7790" w14:textId="77777777" w:rsidR="00481817" w:rsidRDefault="00481817" w:rsidP="00481817">
      <w:pPr>
        <w:pStyle w:val="bulletitem"/>
        <w:numPr>
          <w:ilvl w:val="0"/>
          <w:numId w:val="0"/>
        </w:numPr>
        <w:ind w:left="227"/>
      </w:pPr>
    </w:p>
    <w:p w14:paraId="49F7F41F" w14:textId="0B1092FA" w:rsidR="00C15CA0" w:rsidRPr="00481817" w:rsidRDefault="00C15CA0" w:rsidP="00481817">
      <w:pPr>
        <w:pStyle w:val="bulletitem"/>
        <w:rPr>
          <w:i/>
        </w:rPr>
      </w:pPr>
      <w:r w:rsidRPr="00C15CA0">
        <w:t>JavaScript is run only in the browser while Java code runs in both the JVM and the browser.</w:t>
      </w:r>
    </w:p>
    <w:p w14:paraId="15E33520" w14:textId="77777777" w:rsidR="00481817" w:rsidRPr="00481817" w:rsidRDefault="00481817" w:rsidP="00481817">
      <w:pPr>
        <w:pStyle w:val="bulletitem"/>
        <w:numPr>
          <w:ilvl w:val="0"/>
          <w:numId w:val="0"/>
        </w:numPr>
        <w:ind w:left="227"/>
        <w:rPr>
          <w:i/>
        </w:rPr>
      </w:pPr>
    </w:p>
    <w:p w14:paraId="6AB28A93" w14:textId="77777777" w:rsidR="00481817" w:rsidRDefault="00C15CA0" w:rsidP="00481817">
      <w:pPr>
        <w:pStyle w:val="bulletitem"/>
      </w:pPr>
      <w:r w:rsidRPr="00C15CA0">
        <w:t>JavaScript code is not easy and complicated while Java code is complicated and difficult.</w:t>
      </w:r>
    </w:p>
    <w:p w14:paraId="65E439C0" w14:textId="7F152ED5" w:rsidR="00481817" w:rsidRDefault="00C15CA0" w:rsidP="00481817">
      <w:pPr>
        <w:pStyle w:val="bulletitem"/>
      </w:pPr>
      <w:r w:rsidRPr="00C15CA0">
        <w:t>JavaScript is used to create dynamic web pages with HTML while Java is used to create stand alone and live applications using applet.</w:t>
      </w:r>
    </w:p>
    <w:p w14:paraId="361A6F6E" w14:textId="77777777" w:rsidR="00481817" w:rsidRDefault="00481817" w:rsidP="00481817">
      <w:pPr>
        <w:pStyle w:val="bulletitem"/>
        <w:numPr>
          <w:ilvl w:val="0"/>
          <w:numId w:val="0"/>
        </w:numPr>
        <w:ind w:left="227"/>
      </w:pPr>
    </w:p>
    <w:p w14:paraId="46A49983" w14:textId="5E7B2A81" w:rsidR="00481817" w:rsidRDefault="00C15CA0" w:rsidP="00481817">
      <w:pPr>
        <w:pStyle w:val="bulletitem"/>
      </w:pPr>
      <w:r w:rsidRPr="00C15CA0">
        <w:t>We can run it in the browser without compiled it while the Java code has to be compiled.</w:t>
      </w:r>
    </w:p>
    <w:p w14:paraId="1D6AE610" w14:textId="77777777" w:rsidR="00481817" w:rsidRDefault="00481817" w:rsidP="00481817">
      <w:pPr>
        <w:pStyle w:val="bulletitem"/>
        <w:numPr>
          <w:ilvl w:val="0"/>
          <w:numId w:val="0"/>
        </w:numPr>
        <w:ind w:left="227"/>
      </w:pPr>
    </w:p>
    <w:p w14:paraId="60D74FAF" w14:textId="2F319D43" w:rsidR="00481817" w:rsidRDefault="00C15CA0" w:rsidP="00481817">
      <w:pPr>
        <w:pStyle w:val="bulletitem"/>
      </w:pPr>
      <w:r w:rsidRPr="00C15CA0">
        <w:t>JavaScript supports more platforms than Java.</w:t>
      </w:r>
    </w:p>
    <w:p w14:paraId="4F147061" w14:textId="77777777" w:rsidR="00481817" w:rsidRDefault="00481817" w:rsidP="00481817">
      <w:pPr>
        <w:pStyle w:val="bulletitem"/>
        <w:numPr>
          <w:ilvl w:val="0"/>
          <w:numId w:val="0"/>
        </w:numPr>
        <w:ind w:left="227"/>
      </w:pPr>
    </w:p>
    <w:p w14:paraId="64871356" w14:textId="2908BBAC" w:rsidR="00481817" w:rsidRDefault="00C15CA0" w:rsidP="00481817">
      <w:pPr>
        <w:pStyle w:val="bulletitem"/>
      </w:pPr>
      <w:r>
        <w:t>Java's objects are based on class while JavaScript is based on prototype.</w:t>
      </w:r>
    </w:p>
    <w:p w14:paraId="411D8733" w14:textId="77777777" w:rsidR="00481817" w:rsidRDefault="00481817" w:rsidP="00481817">
      <w:pPr>
        <w:pStyle w:val="bulletitem"/>
        <w:numPr>
          <w:ilvl w:val="0"/>
          <w:numId w:val="0"/>
        </w:numPr>
        <w:ind w:left="227"/>
      </w:pPr>
    </w:p>
    <w:p w14:paraId="61360D69" w14:textId="5E280A3C" w:rsidR="00481817" w:rsidRDefault="00C15CA0" w:rsidP="00481817">
      <w:pPr>
        <w:pStyle w:val="bulletitem"/>
      </w:pPr>
      <w:r>
        <w:t>JavaScript is dynamic typed language while Java is static typed language.</w:t>
      </w:r>
    </w:p>
    <w:p w14:paraId="202C4311" w14:textId="77777777" w:rsidR="00481817" w:rsidRDefault="00481817" w:rsidP="00481817">
      <w:pPr>
        <w:pStyle w:val="bulletitem"/>
        <w:numPr>
          <w:ilvl w:val="0"/>
          <w:numId w:val="0"/>
        </w:numPr>
        <w:ind w:left="227"/>
      </w:pPr>
    </w:p>
    <w:p w14:paraId="7D4EFB5B" w14:textId="24D87C7B" w:rsidR="00C15CA0" w:rsidRDefault="00C15CA0" w:rsidP="00481817">
      <w:pPr>
        <w:pStyle w:val="bulletitem"/>
        <w:spacing w:after="0"/>
      </w:pPr>
      <w:r>
        <w:t>JavaScript is not a stand-alone language. It is used with html, while Java is a stand-alone language, it does not require any other language.</w:t>
      </w:r>
    </w:p>
    <w:p w14:paraId="32D24AB0" w14:textId="2DB12728" w:rsidR="00C15CA0" w:rsidRDefault="0092148B" w:rsidP="0092148B">
      <w:pPr>
        <w:pStyle w:val="heading2"/>
      </w:pPr>
      <w:bookmarkStart w:id="26" w:name="_Toc36624415"/>
      <w:r>
        <w:t>Babylon.js vs Three.js</w:t>
      </w:r>
      <w:bookmarkEnd w:id="26"/>
    </w:p>
    <w:p w14:paraId="738E5236" w14:textId="77777777" w:rsidR="0092148B" w:rsidRDefault="0092148B" w:rsidP="0092148B">
      <w:pPr>
        <w:pStyle w:val="p1a"/>
      </w:pPr>
      <w:r>
        <w:t>Both Three.js and Babylon.js are easy to use libraries for handling of graphics using WebGL animations.</w:t>
      </w:r>
    </w:p>
    <w:p w14:paraId="0A189A0C" w14:textId="77777777" w:rsidR="0092148B" w:rsidRDefault="0092148B" w:rsidP="0092148B">
      <w:pPr>
        <w:pStyle w:val="p1a"/>
      </w:pPr>
    </w:p>
    <w:p w14:paraId="4D2FDA77" w14:textId="77777777" w:rsidR="0092148B" w:rsidRDefault="0092148B" w:rsidP="0092148B">
      <w:pPr>
        <w:pStyle w:val="p1a"/>
        <w:rPr>
          <w:lang w:val="en-SH" w:eastAsia="en-SH"/>
        </w:rPr>
      </w:pPr>
      <w:r w:rsidRPr="00C85B06">
        <w:rPr>
          <w:lang w:val="en-SH" w:eastAsia="en-SH"/>
        </w:rPr>
        <w:t>Three.js was created with one goal in mind: to take advantage of web based renderers for creating GPU enhanced 3D graphics and animations. As such, this framework employs a very broad approach to web graphics without focusing on any single animation niche.</w:t>
      </w:r>
    </w:p>
    <w:p w14:paraId="1793A2A3" w14:textId="77777777" w:rsidR="0092148B" w:rsidRDefault="0092148B" w:rsidP="0092148B">
      <w:pPr>
        <w:pStyle w:val="p1a"/>
        <w:rPr>
          <w:lang w:val="en-SH" w:eastAsia="en-SH"/>
        </w:rPr>
      </w:pPr>
    </w:p>
    <w:p w14:paraId="348D0B56" w14:textId="77777777" w:rsidR="0092148B" w:rsidRDefault="0092148B" w:rsidP="0092148B">
      <w:pPr>
        <w:pStyle w:val="p1a"/>
        <w:rPr>
          <w:lang w:val="en-SH" w:eastAsia="en-SH"/>
        </w:rPr>
      </w:pPr>
      <w:r w:rsidRPr="00C85B06">
        <w:rPr>
          <w:lang w:val="en-SH" w:eastAsia="en-SH"/>
        </w:rPr>
        <w:t>This flexible design makes Three.js a great tool for general purpose web animations like logos or modelling applications (great examples can be found </w:t>
      </w:r>
      <w:hyperlink r:id="rId10" w:history="1">
        <w:r w:rsidRPr="00C85B06">
          <w:rPr>
            <w:lang w:val="en-SH" w:eastAsia="en-SH"/>
          </w:rPr>
          <w:t>here</w:t>
        </w:r>
      </w:hyperlink>
      <w:r w:rsidRPr="00C85B06">
        <w:rPr>
          <w:lang w:val="en-SH" w:eastAsia="en-SH"/>
        </w:rPr>
        <w:t>).</w:t>
      </w:r>
    </w:p>
    <w:p w14:paraId="5BB9614E" w14:textId="77777777" w:rsidR="0092148B" w:rsidRDefault="0092148B" w:rsidP="0092148B">
      <w:pPr>
        <w:pStyle w:val="p1a"/>
        <w:rPr>
          <w:lang w:val="en-SH" w:eastAsia="en-SH"/>
        </w:rPr>
      </w:pPr>
    </w:p>
    <w:p w14:paraId="736F213C" w14:textId="77777777" w:rsidR="0092148B" w:rsidRDefault="0092148B" w:rsidP="0092148B">
      <w:pPr>
        <w:pStyle w:val="p1a"/>
        <w:rPr>
          <w:lang w:val="en-SH" w:eastAsia="en-SH"/>
        </w:rPr>
      </w:pPr>
      <w:r w:rsidRPr="00C85B06">
        <w:rPr>
          <w:lang w:val="en-SH" w:eastAsia="en-SH"/>
        </w:rPr>
        <w:t>Where Three.js attempts to bring a wide range of animation features to the WebGL table, Babylon.js takes a more targeted approach. Originally designed as a Silverlight game engine, Babylon.js maintains its penchant for web-based game development with features like collision detection and antialiasing. As previously stated, Babylon.js is still fully capable of general web graphics and animations as evidenced by the demos found on the front page of its </w:t>
      </w:r>
      <w:hyperlink r:id="rId11" w:history="1">
        <w:r w:rsidRPr="00C85B06">
          <w:rPr>
            <w:lang w:val="en-SH" w:eastAsia="en-SH"/>
          </w:rPr>
          <w:t>website</w:t>
        </w:r>
      </w:hyperlink>
      <w:r w:rsidRPr="00C85B06">
        <w:rPr>
          <w:lang w:val="en-SH" w:eastAsia="en-SH"/>
        </w:rPr>
        <w:t>.</w:t>
      </w:r>
    </w:p>
    <w:p w14:paraId="7E09529C" w14:textId="77777777" w:rsidR="0092148B" w:rsidRDefault="0092148B" w:rsidP="0092148B">
      <w:pPr>
        <w:pStyle w:val="p1a"/>
        <w:rPr>
          <w:lang w:val="en-SH" w:eastAsia="en-SH"/>
        </w:rPr>
      </w:pPr>
    </w:p>
    <w:p w14:paraId="1F07D0B9" w14:textId="095ADE28" w:rsidR="0092148B" w:rsidRPr="0092148B" w:rsidRDefault="0092148B" w:rsidP="0092148B">
      <w:pPr>
        <w:pStyle w:val="p1a"/>
      </w:pPr>
      <w:r w:rsidRPr="00C85B06">
        <w:t xml:space="preserve">In the end, these two relatively young frameworks enable web developers to more easily take advantage of the powerful 3D opportunities afforded by WebGL. As such, anyone </w:t>
      </w:r>
      <w:r w:rsidRPr="00C85B06">
        <w:lastRenderedPageBreak/>
        <w:t>with an interest in 3D web development should certainly take a closer look at this cutting-edge technology</w:t>
      </w:r>
    </w:p>
    <w:p w14:paraId="39226EE7" w14:textId="3D092A45" w:rsidR="00B1149D" w:rsidRDefault="0092148B" w:rsidP="00B1149D">
      <w:pPr>
        <w:pStyle w:val="heading2"/>
      </w:pPr>
      <w:bookmarkStart w:id="27" w:name="_Toc36624416"/>
      <w:r>
        <w:t>Socket.io vs WebSocket</w:t>
      </w:r>
      <w:bookmarkEnd w:id="27"/>
    </w:p>
    <w:p w14:paraId="0613E638" w14:textId="1C81C2FF" w:rsidR="00B1149D" w:rsidRPr="00B1149D" w:rsidRDefault="00B1149D" w:rsidP="00B1149D">
      <w:pPr>
        <w:pStyle w:val="bulletitem"/>
        <w:numPr>
          <w:ilvl w:val="1"/>
          <w:numId w:val="11"/>
        </w:numPr>
      </w:pPr>
      <w:r w:rsidRPr="00B1149D">
        <w:rPr>
          <w:b/>
          <w:bCs/>
        </w:rPr>
        <w:t>WebSocket</w:t>
      </w:r>
      <w:r w:rsidRPr="00B1149D">
        <w:t>:</w:t>
      </w:r>
    </w:p>
    <w:p w14:paraId="4473A299" w14:textId="77777777" w:rsidR="00B1149D" w:rsidRPr="00FA326E" w:rsidRDefault="00B1149D" w:rsidP="00B1149D">
      <w:pPr>
        <w:pStyle w:val="p1a"/>
        <w:ind w:left="360"/>
        <w:rPr>
          <w:lang w:val="en-GB"/>
        </w:rPr>
      </w:pPr>
      <w:r w:rsidRPr="00FA326E">
        <w:t>It is the communication Protocol which provides bidirectional communication between the Client and the Server over a TCP connection, WebSocket remains open all the time so they allow the real-time data transfer. When clients trigger the request to the Server it does not close the connection on receiving the response, it rather persists and waits for Client or server to terminate the request.</w:t>
      </w:r>
    </w:p>
    <w:p w14:paraId="2331A086" w14:textId="77777777" w:rsidR="00B1149D" w:rsidRDefault="00B1149D" w:rsidP="00B1149D">
      <w:pPr>
        <w:ind w:left="360"/>
      </w:pPr>
    </w:p>
    <w:p w14:paraId="41E7FF75" w14:textId="77777777" w:rsidR="00B1149D" w:rsidRPr="00B1149D" w:rsidRDefault="00B1149D" w:rsidP="00B1149D">
      <w:pPr>
        <w:pStyle w:val="bulletitem"/>
        <w:numPr>
          <w:ilvl w:val="2"/>
          <w:numId w:val="11"/>
        </w:numPr>
        <w:rPr>
          <w:b/>
          <w:bCs/>
        </w:rPr>
      </w:pPr>
      <w:r w:rsidRPr="00B1149D">
        <w:rPr>
          <w:b/>
          <w:bCs/>
        </w:rPr>
        <w:t>Key features of WebSocket:</w:t>
      </w:r>
    </w:p>
    <w:p w14:paraId="7C400FFB" w14:textId="77777777" w:rsidR="00B1149D" w:rsidRPr="00FA326E" w:rsidRDefault="00B1149D" w:rsidP="00B1149D">
      <w:pPr>
        <w:pStyle w:val="bulletitem"/>
        <w:numPr>
          <w:ilvl w:val="3"/>
          <w:numId w:val="2"/>
        </w:numPr>
      </w:pPr>
      <w:r w:rsidRPr="00FA326E">
        <w:t>WebSocket helps in </w:t>
      </w:r>
      <w:hyperlink r:id="rId12" w:history="1">
        <w:r w:rsidRPr="00FA326E">
          <w:t>real-time communication</w:t>
        </w:r>
      </w:hyperlink>
      <w:r w:rsidRPr="00FA326E">
        <w:t> between the Client and the web server.</w:t>
      </w:r>
    </w:p>
    <w:p w14:paraId="40B20047" w14:textId="77777777" w:rsidR="00B1149D" w:rsidRPr="00FA326E" w:rsidRDefault="00B1149D" w:rsidP="00B1149D">
      <w:pPr>
        <w:pStyle w:val="bulletitem"/>
        <w:numPr>
          <w:ilvl w:val="3"/>
          <w:numId w:val="2"/>
        </w:numPr>
      </w:pPr>
      <w:r w:rsidRPr="00FA326E">
        <w:t>This protocol helps in transforming to cross-platform in a real time world between the server and the client.</w:t>
      </w:r>
    </w:p>
    <w:p w14:paraId="07C17372" w14:textId="77777777" w:rsidR="00B1149D" w:rsidRPr="00FA326E" w:rsidRDefault="00B1149D" w:rsidP="00B1149D">
      <w:pPr>
        <w:pStyle w:val="bulletitem"/>
        <w:numPr>
          <w:ilvl w:val="3"/>
          <w:numId w:val="2"/>
        </w:numPr>
      </w:pPr>
      <w:r w:rsidRPr="00FA326E">
        <w:t>This also enables the business around the world for real-time </w:t>
      </w:r>
      <w:hyperlink r:id="rId13" w:history="1">
        <w:r w:rsidRPr="00FA326E">
          <w:t>web application to enhance</w:t>
        </w:r>
      </w:hyperlink>
      <w:r w:rsidRPr="00FA326E">
        <w:t> and to increase the feasibility.</w:t>
      </w:r>
    </w:p>
    <w:p w14:paraId="2376931D" w14:textId="77777777" w:rsidR="00B1149D" w:rsidRDefault="00B1149D" w:rsidP="00B1149D">
      <w:pPr>
        <w:pStyle w:val="bulletitem"/>
        <w:numPr>
          <w:ilvl w:val="3"/>
          <w:numId w:val="2"/>
        </w:numPr>
        <w:spacing w:after="0"/>
      </w:pPr>
      <w:r w:rsidRPr="00FA326E">
        <w:t>The major advantage it stands over an HTTP connection that it provides full duplex communication.</w:t>
      </w:r>
    </w:p>
    <w:p w14:paraId="16F689F1" w14:textId="77777777" w:rsidR="00B1149D" w:rsidRPr="00FA326E" w:rsidRDefault="00B1149D" w:rsidP="00B1149D">
      <w:pPr>
        <w:pStyle w:val="bulletitem"/>
        <w:numPr>
          <w:ilvl w:val="0"/>
          <w:numId w:val="0"/>
        </w:numPr>
        <w:spacing w:after="0"/>
        <w:ind w:left="587"/>
      </w:pPr>
    </w:p>
    <w:p w14:paraId="0B16A431" w14:textId="77777777" w:rsidR="00B1149D" w:rsidRPr="00FA326E" w:rsidRDefault="00B1149D" w:rsidP="00B1149D">
      <w:pPr>
        <w:pStyle w:val="dashitem"/>
        <w:numPr>
          <w:ilvl w:val="2"/>
          <w:numId w:val="3"/>
        </w:numPr>
        <w:rPr>
          <w:b/>
          <w:bCs/>
          <w:lang w:eastAsia="en-SH"/>
        </w:rPr>
      </w:pPr>
      <w:r w:rsidRPr="00FA326E">
        <w:rPr>
          <w:b/>
          <w:bCs/>
        </w:rPr>
        <w:t>Why do we need WebSocket</w:t>
      </w:r>
      <w:r>
        <w:rPr>
          <w:b/>
          <w:bCs/>
        </w:rPr>
        <w:t>?</w:t>
      </w:r>
    </w:p>
    <w:p w14:paraId="7EA5A3C5" w14:textId="77777777" w:rsidR="00B1149D" w:rsidRDefault="00B1149D" w:rsidP="00B1149D">
      <w:pPr>
        <w:pStyle w:val="bulletitem"/>
        <w:numPr>
          <w:ilvl w:val="3"/>
          <w:numId w:val="2"/>
        </w:numPr>
      </w:pPr>
      <w:r>
        <w:t>It provides the full duplex communication which helps in persisting the connection established between the Client and the Web Server.</w:t>
      </w:r>
    </w:p>
    <w:p w14:paraId="3388B0B5" w14:textId="77777777" w:rsidR="00B1149D" w:rsidRDefault="00B1149D" w:rsidP="00B1149D">
      <w:pPr>
        <w:pStyle w:val="bulletitem"/>
        <w:numPr>
          <w:ilvl w:val="3"/>
          <w:numId w:val="2"/>
        </w:numPr>
      </w:pPr>
      <w:r>
        <w:t>It also lives up to the standards and provides the accuracy and efficiency stream events to and from with negligible latency.</w:t>
      </w:r>
    </w:p>
    <w:p w14:paraId="1DEFD836" w14:textId="77777777" w:rsidR="00B1149D" w:rsidRDefault="00B1149D" w:rsidP="00B1149D">
      <w:pPr>
        <w:pStyle w:val="bulletitem"/>
        <w:numPr>
          <w:ilvl w:val="3"/>
          <w:numId w:val="2"/>
        </w:numPr>
      </w:pPr>
      <w:r>
        <w:t>WebSocket removes the overhead and reduce complexity.</w:t>
      </w:r>
    </w:p>
    <w:p w14:paraId="15465BE6" w14:textId="77777777" w:rsidR="00B1149D" w:rsidRDefault="00B1149D" w:rsidP="00B1149D">
      <w:pPr>
        <w:pStyle w:val="bulletitem"/>
        <w:numPr>
          <w:ilvl w:val="3"/>
          <w:numId w:val="2"/>
        </w:numPr>
        <w:spacing w:after="0"/>
      </w:pPr>
      <w:r>
        <w:t>It makes real-time communication effortless and efficient.</w:t>
      </w:r>
    </w:p>
    <w:p w14:paraId="47403695" w14:textId="77777777" w:rsidR="00B1149D" w:rsidRDefault="00B1149D" w:rsidP="00B1149D">
      <w:pPr>
        <w:pStyle w:val="NormalWeb"/>
        <w:shd w:val="clear" w:color="auto" w:fill="FFFFFF"/>
        <w:spacing w:before="0" w:beforeAutospacing="0" w:after="332" w:afterAutospacing="0" w:line="480" w:lineRule="auto"/>
        <w:ind w:left="360"/>
        <w:rPr>
          <w:rFonts w:ascii="Segoe UI" w:hAnsi="Segoe UI" w:cs="Segoe UI"/>
          <w:color w:val="4D5968"/>
          <w:sz w:val="27"/>
          <w:szCs w:val="27"/>
        </w:rPr>
      </w:pPr>
    </w:p>
    <w:p w14:paraId="057ADC88" w14:textId="77777777" w:rsidR="00B1149D" w:rsidRPr="00B1149D" w:rsidRDefault="00B1149D" w:rsidP="00B1149D">
      <w:pPr>
        <w:pStyle w:val="bulletitem"/>
        <w:numPr>
          <w:ilvl w:val="1"/>
          <w:numId w:val="11"/>
        </w:numPr>
        <w:rPr>
          <w:b/>
          <w:bCs/>
        </w:rPr>
      </w:pPr>
      <w:r w:rsidRPr="00B1149D">
        <w:rPr>
          <w:b/>
          <w:bCs/>
        </w:rPr>
        <w:t>Socket.io</w:t>
      </w:r>
    </w:p>
    <w:p w14:paraId="556AFE2F" w14:textId="77777777" w:rsidR="00B1149D" w:rsidRPr="00FA326E" w:rsidRDefault="00B1149D" w:rsidP="00B1149D">
      <w:pPr>
        <w:pStyle w:val="p1a"/>
        <w:ind w:left="360"/>
      </w:pPr>
      <w:r w:rsidRPr="00FA326E">
        <w:t>It is a library which enables real-time and full duplex communication between the Client and the Web servers. It uses the </w:t>
      </w:r>
      <w:hyperlink r:id="rId14" w:history="1">
        <w:r w:rsidRPr="00FA326E">
          <w:t>WebSocket protocol</w:t>
        </w:r>
      </w:hyperlink>
      <w:r w:rsidRPr="00FA326E">
        <w:t> to provide the interface. Generally, it is divided into two parts, both WebSocket vs Socket.io are event-driven libraries</w:t>
      </w:r>
    </w:p>
    <w:p w14:paraId="04A6346F" w14:textId="77777777" w:rsidR="00B1149D" w:rsidRDefault="00B1149D" w:rsidP="00B1149D">
      <w:pPr>
        <w:pStyle w:val="bulletitem"/>
        <w:numPr>
          <w:ilvl w:val="0"/>
          <w:numId w:val="2"/>
        </w:numPr>
        <w:tabs>
          <w:tab w:val="clear" w:pos="227"/>
          <w:tab w:val="num" w:pos="587"/>
        </w:tabs>
        <w:ind w:left="587"/>
      </w:pPr>
      <w:r>
        <w:t>Client Side: it is the library that runs inside the browser</w:t>
      </w:r>
    </w:p>
    <w:p w14:paraId="77363441" w14:textId="77777777" w:rsidR="00B1149D" w:rsidRDefault="00B1149D" w:rsidP="00B1149D">
      <w:pPr>
        <w:pStyle w:val="bulletitem"/>
        <w:numPr>
          <w:ilvl w:val="0"/>
          <w:numId w:val="2"/>
        </w:numPr>
        <w:tabs>
          <w:tab w:val="clear" w:pos="227"/>
          <w:tab w:val="num" w:pos="587"/>
        </w:tabs>
        <w:ind w:left="587"/>
      </w:pPr>
      <w:r>
        <w:t>Server Side: It is the library for Node.js</w:t>
      </w:r>
    </w:p>
    <w:p w14:paraId="757F88B6" w14:textId="77777777" w:rsidR="00B1149D" w:rsidRPr="00FA326E" w:rsidRDefault="00B1149D" w:rsidP="00B1149D">
      <w:pPr>
        <w:pStyle w:val="dashitem"/>
        <w:numPr>
          <w:ilvl w:val="2"/>
          <w:numId w:val="3"/>
        </w:numPr>
        <w:rPr>
          <w:b/>
          <w:bCs/>
        </w:rPr>
      </w:pPr>
      <w:r w:rsidRPr="00FA326E">
        <w:rPr>
          <w:b/>
          <w:bCs/>
        </w:rPr>
        <w:lastRenderedPageBreak/>
        <w:t>Key features of Socket.IO:</w:t>
      </w:r>
    </w:p>
    <w:p w14:paraId="38ACABEC" w14:textId="77777777" w:rsidR="00B1149D" w:rsidRDefault="00B1149D" w:rsidP="00B1149D">
      <w:pPr>
        <w:pStyle w:val="bulletitem"/>
        <w:numPr>
          <w:ilvl w:val="3"/>
          <w:numId w:val="2"/>
        </w:numPr>
      </w:pPr>
      <w:r>
        <w:t>It helps in broadcasting to multiple sockets at a time and handles the connection transparently.</w:t>
      </w:r>
    </w:p>
    <w:p w14:paraId="534C55AC" w14:textId="77777777" w:rsidR="00B1149D" w:rsidRDefault="00B1149D" w:rsidP="00B1149D">
      <w:pPr>
        <w:pStyle w:val="bulletitem"/>
        <w:numPr>
          <w:ilvl w:val="3"/>
          <w:numId w:val="2"/>
        </w:numPr>
      </w:pPr>
      <w:r>
        <w:t>It works on all platform, server or device ensuring the equality, reliability, and speed.</w:t>
      </w:r>
    </w:p>
    <w:p w14:paraId="327F98A1" w14:textId="77777777" w:rsidR="00B1149D" w:rsidRDefault="00B1149D" w:rsidP="00B1149D">
      <w:pPr>
        <w:pStyle w:val="bulletitem"/>
        <w:numPr>
          <w:ilvl w:val="3"/>
          <w:numId w:val="2"/>
        </w:numPr>
      </w:pPr>
      <w:r>
        <w:t>It automatically upgrades the requirement to WebSocket if needed.</w:t>
      </w:r>
    </w:p>
    <w:p w14:paraId="640F169A" w14:textId="77777777" w:rsidR="00B1149D" w:rsidRDefault="00B1149D" w:rsidP="00B1149D">
      <w:pPr>
        <w:pStyle w:val="bulletitem"/>
        <w:numPr>
          <w:ilvl w:val="3"/>
          <w:numId w:val="2"/>
        </w:numPr>
      </w:pPr>
      <w:r>
        <w:t>It is a custom real-time transport protocol implementation on top of other protocols.</w:t>
      </w:r>
    </w:p>
    <w:p w14:paraId="31E3020A" w14:textId="77777777" w:rsidR="00B1149D" w:rsidRDefault="00B1149D" w:rsidP="00B1149D">
      <w:pPr>
        <w:pStyle w:val="bulletitem"/>
        <w:numPr>
          <w:ilvl w:val="3"/>
          <w:numId w:val="2"/>
        </w:numPr>
      </w:pPr>
      <w:r>
        <w:t>It requires both libraries to be used Client side as well as a server-side library.</w:t>
      </w:r>
    </w:p>
    <w:p w14:paraId="6CD20947" w14:textId="77777777" w:rsidR="00B1149D" w:rsidRDefault="00B1149D" w:rsidP="00B1149D">
      <w:pPr>
        <w:pStyle w:val="bulletitem"/>
        <w:numPr>
          <w:ilvl w:val="3"/>
          <w:numId w:val="2"/>
        </w:numPr>
      </w:pPr>
      <w:r>
        <w:t>IO works on work-based events. there are some reserved events which can be accessed using the Socket on server side like Connect, message, Disconnect, Ping and Reconnect.</w:t>
      </w:r>
    </w:p>
    <w:p w14:paraId="50BAEC37" w14:textId="77777777" w:rsidR="00B1149D" w:rsidRDefault="00B1149D" w:rsidP="00B1149D">
      <w:pPr>
        <w:pStyle w:val="bulletitem"/>
        <w:numPr>
          <w:ilvl w:val="3"/>
          <w:numId w:val="2"/>
        </w:numPr>
      </w:pPr>
      <w:r>
        <w:t>There are some Client based reserved events like Connect, connect- error, connect-timeout and Reconnect etc.</w:t>
      </w:r>
    </w:p>
    <w:p w14:paraId="2E04EAE6" w14:textId="77777777" w:rsidR="00B1149D" w:rsidRPr="00FA326E" w:rsidRDefault="00B1149D" w:rsidP="00B1149D">
      <w:pPr>
        <w:pStyle w:val="dashitem"/>
        <w:numPr>
          <w:ilvl w:val="2"/>
          <w:numId w:val="3"/>
        </w:numPr>
        <w:rPr>
          <w:b/>
          <w:bCs/>
        </w:rPr>
      </w:pPr>
      <w:r w:rsidRPr="00FA326E">
        <w:rPr>
          <w:b/>
          <w:bCs/>
        </w:rPr>
        <w:t>Why do we need Socket.IO:</w:t>
      </w:r>
    </w:p>
    <w:p w14:paraId="0DB44922" w14:textId="77777777" w:rsidR="00B1149D" w:rsidRDefault="00B1149D" w:rsidP="00B1149D">
      <w:pPr>
        <w:pStyle w:val="bulletitem"/>
        <w:numPr>
          <w:ilvl w:val="3"/>
          <w:numId w:val="2"/>
        </w:numPr>
      </w:pPr>
      <w:r>
        <w:t>I handle all the degradation of your technical alternatives to get full duplex communication in real time.</w:t>
      </w:r>
    </w:p>
    <w:p w14:paraId="58664D14" w14:textId="77777777" w:rsidR="00B1149D" w:rsidRDefault="00B1149D" w:rsidP="00B1149D">
      <w:pPr>
        <w:pStyle w:val="bulletitem"/>
        <w:numPr>
          <w:ilvl w:val="3"/>
          <w:numId w:val="2"/>
        </w:numPr>
      </w:pPr>
      <w:r>
        <w:t>It also handles the various support level and the inconsistencies from the browser.</w:t>
      </w:r>
    </w:p>
    <w:p w14:paraId="107A93AF" w14:textId="77777777" w:rsidR="00221AC4" w:rsidRPr="00221AC4" w:rsidRDefault="00221AC4" w:rsidP="00B1149D">
      <w:pPr>
        <w:pStyle w:val="p1a"/>
      </w:pPr>
    </w:p>
    <w:p w14:paraId="7B5D586F" w14:textId="3AF57CEB" w:rsidR="00CC0FD2" w:rsidRDefault="0092148B" w:rsidP="00CC0FD2">
      <w:pPr>
        <w:pStyle w:val="heading2"/>
      </w:pPr>
      <w:bookmarkStart w:id="28" w:name="_Toc36624417"/>
      <w:r>
        <w:t xml:space="preserve">Node Express vs </w:t>
      </w:r>
      <w:proofErr w:type="spellStart"/>
      <w:r>
        <w:t>Hapi</w:t>
      </w:r>
      <w:bookmarkEnd w:id="28"/>
      <w:proofErr w:type="spellEnd"/>
    </w:p>
    <w:p w14:paraId="76C60647" w14:textId="56B0AEA0" w:rsidR="00B27C8F" w:rsidRDefault="00B27C8F" w:rsidP="00B27C8F">
      <w:pPr>
        <w:pStyle w:val="bulletitem"/>
        <w:numPr>
          <w:ilvl w:val="1"/>
          <w:numId w:val="11"/>
        </w:numPr>
        <w:rPr>
          <w:b/>
          <w:bCs/>
        </w:rPr>
      </w:pPr>
      <w:r w:rsidRPr="00B27C8F">
        <w:rPr>
          <w:b/>
          <w:bCs/>
        </w:rPr>
        <w:t>Node</w:t>
      </w:r>
    </w:p>
    <w:p w14:paraId="77B18B9A" w14:textId="77777777" w:rsidR="00D3181B" w:rsidRDefault="00B27C8F" w:rsidP="00D3181B">
      <w:pPr>
        <w:pStyle w:val="p1a"/>
        <w:rPr>
          <w:rStyle w:val="tlid-translation"/>
          <w:lang w:val="en"/>
        </w:rPr>
      </w:pPr>
      <w:r>
        <w:rPr>
          <w:rStyle w:val="tlid-translation"/>
          <w:lang w:val="en"/>
        </w:rPr>
        <w:t>Node.js is an Open Source Server-Side Runtime Environment built on Chromes V8 JavaScript Engine. Node.js provides an Event Driven, Non-Blocking Input Output and Cross-platform Runtime Environment to create a highly Scalable Server-Side Application using JavaScript.</w:t>
      </w:r>
    </w:p>
    <w:p w14:paraId="16A379B0" w14:textId="77777777" w:rsidR="00D3181B" w:rsidRDefault="00D3181B" w:rsidP="00D3181B">
      <w:pPr>
        <w:pStyle w:val="p1a"/>
        <w:rPr>
          <w:rStyle w:val="tlid-translation"/>
          <w:lang w:val="en"/>
        </w:rPr>
      </w:pPr>
    </w:p>
    <w:p w14:paraId="032E7BB8" w14:textId="18801335" w:rsidR="00D3181B" w:rsidRDefault="00D3181B" w:rsidP="00D3181B">
      <w:pPr>
        <w:pStyle w:val="p1a"/>
        <w:rPr>
          <w:rStyle w:val="tlid-translation"/>
          <w:lang w:val="en"/>
        </w:rPr>
      </w:pPr>
      <w:r>
        <w:rPr>
          <w:rStyle w:val="tlid-translation"/>
          <w:lang w:val="en"/>
        </w:rPr>
        <w:t>Node.js are used to create various types of applications such as Command Line Application, Web Application, Real Time Chat Application, REST API Server etc.</w:t>
      </w:r>
    </w:p>
    <w:p w14:paraId="046D8990" w14:textId="7942FA5A" w:rsidR="00D3181B" w:rsidRDefault="00D3181B" w:rsidP="00D3181B">
      <w:pPr>
        <w:pStyle w:val="p1a"/>
        <w:rPr>
          <w:rStyle w:val="tlid-translation"/>
          <w:lang w:val="en"/>
        </w:rPr>
      </w:pPr>
    </w:p>
    <w:p w14:paraId="198B52DF" w14:textId="4AA53161" w:rsidR="00D3181B" w:rsidRDefault="00D3181B" w:rsidP="00D3181B">
      <w:pPr>
        <w:pStyle w:val="bulletitem"/>
        <w:numPr>
          <w:ilvl w:val="2"/>
          <w:numId w:val="11"/>
        </w:numPr>
        <w:rPr>
          <w:rStyle w:val="tlid-translation"/>
          <w:b/>
          <w:bCs/>
          <w:lang w:val="en"/>
        </w:rPr>
      </w:pPr>
      <w:r w:rsidRPr="00D3181B">
        <w:rPr>
          <w:b/>
          <w:bCs/>
          <w:lang w:val="en"/>
        </w:rPr>
        <w:tab/>
      </w:r>
      <w:r w:rsidRPr="00D3181B">
        <w:rPr>
          <w:rStyle w:val="tlid-translation"/>
          <w:b/>
          <w:bCs/>
          <w:lang w:val="en"/>
        </w:rPr>
        <w:t>Node.js REPL Terminal</w:t>
      </w:r>
    </w:p>
    <w:p w14:paraId="3E643A7E" w14:textId="2934130D" w:rsidR="00D3181B" w:rsidRDefault="00D3181B" w:rsidP="00D3181B">
      <w:pPr>
        <w:pStyle w:val="bulletitem"/>
        <w:numPr>
          <w:ilvl w:val="0"/>
          <w:numId w:val="0"/>
        </w:numPr>
        <w:ind w:left="680"/>
        <w:rPr>
          <w:rStyle w:val="tlid-translation"/>
          <w:lang w:val="en"/>
        </w:rPr>
      </w:pPr>
      <w:r>
        <w:rPr>
          <w:rStyle w:val="tlid-translation"/>
          <w:lang w:val="en"/>
        </w:rPr>
        <w:t>REPL stands for Read Eval Print Loop and represents a computer environment such as a Computer Console or Unix / Linux Shell where a command is entered and the system responds with Output in an Interactive Mode.</w:t>
      </w:r>
    </w:p>
    <w:p w14:paraId="4DCB9657" w14:textId="16535F6D" w:rsidR="00D3181B" w:rsidRDefault="00D3181B" w:rsidP="00D3181B">
      <w:pPr>
        <w:pStyle w:val="bulletitem"/>
        <w:numPr>
          <w:ilvl w:val="0"/>
          <w:numId w:val="0"/>
        </w:numPr>
        <w:ind w:left="680"/>
        <w:rPr>
          <w:rStyle w:val="tlid-translation"/>
          <w:lang w:val="en"/>
        </w:rPr>
      </w:pPr>
    </w:p>
    <w:p w14:paraId="17808795" w14:textId="4130D283" w:rsidR="00D3181B" w:rsidRDefault="00D3181B" w:rsidP="00D3181B">
      <w:pPr>
        <w:pStyle w:val="bulletitem"/>
        <w:numPr>
          <w:ilvl w:val="2"/>
          <w:numId w:val="11"/>
        </w:numPr>
        <w:rPr>
          <w:rStyle w:val="tlid-translation"/>
          <w:b/>
          <w:bCs/>
          <w:lang w:val="en"/>
        </w:rPr>
      </w:pPr>
      <w:r w:rsidRPr="00D3181B">
        <w:rPr>
          <w:rStyle w:val="tlid-translation"/>
          <w:b/>
          <w:bCs/>
          <w:lang w:val="en"/>
        </w:rPr>
        <w:t>Node.js Module</w:t>
      </w:r>
    </w:p>
    <w:p w14:paraId="0908C043" w14:textId="1F0090B7" w:rsidR="00D3181B" w:rsidRDefault="00D3181B" w:rsidP="00D3181B">
      <w:pPr>
        <w:pStyle w:val="bulletitem"/>
        <w:numPr>
          <w:ilvl w:val="0"/>
          <w:numId w:val="0"/>
        </w:numPr>
        <w:ind w:left="680"/>
        <w:rPr>
          <w:rStyle w:val="tlid-translation"/>
          <w:lang w:val="en"/>
        </w:rPr>
      </w:pPr>
      <w:r>
        <w:rPr>
          <w:rStyle w:val="tlid-translation"/>
          <w:lang w:val="en"/>
        </w:rPr>
        <w:t>Module in Node.js is a simple or complex performance that is organized in one or more JavaScript files that can be used in the entire Node.js application.</w:t>
      </w:r>
      <w:r>
        <w:rPr>
          <w:lang w:val="en"/>
        </w:rPr>
        <w:br/>
      </w:r>
      <w:r>
        <w:rPr>
          <w:rStyle w:val="tlid-translation"/>
          <w:lang w:val="en"/>
        </w:rPr>
        <w:lastRenderedPageBreak/>
        <w:t>Each Module in Node.js has its own Context so it cannot interfere with the other Module or pollute the Global Scope Also each Module can be placed in a separate .</w:t>
      </w:r>
      <w:proofErr w:type="spellStart"/>
      <w:r>
        <w:rPr>
          <w:rStyle w:val="tlid-translation"/>
          <w:lang w:val="en"/>
        </w:rPr>
        <w:t>js</w:t>
      </w:r>
      <w:proofErr w:type="spellEnd"/>
      <w:r>
        <w:rPr>
          <w:rStyle w:val="tlid-translation"/>
          <w:lang w:val="en"/>
        </w:rPr>
        <w:t xml:space="preserve"> file under a different folder .</w:t>
      </w:r>
      <w:r>
        <w:rPr>
          <w:lang w:val="en"/>
        </w:rPr>
        <w:br/>
      </w:r>
      <w:r>
        <w:rPr>
          <w:rStyle w:val="tlid-translation"/>
          <w:lang w:val="en"/>
        </w:rPr>
        <w:t xml:space="preserve">Node.js implements the </w:t>
      </w:r>
      <w:proofErr w:type="spellStart"/>
      <w:r>
        <w:rPr>
          <w:rStyle w:val="tlid-translation"/>
          <w:lang w:val="en"/>
        </w:rPr>
        <w:t>CommonJS</w:t>
      </w:r>
      <w:proofErr w:type="spellEnd"/>
      <w:r>
        <w:rPr>
          <w:rStyle w:val="tlid-translation"/>
          <w:lang w:val="en"/>
        </w:rPr>
        <w:t xml:space="preserve"> modules standard. </w:t>
      </w:r>
      <w:proofErr w:type="spellStart"/>
      <w:r>
        <w:rPr>
          <w:rStyle w:val="tlid-translation"/>
          <w:lang w:val="en"/>
        </w:rPr>
        <w:t>CommonJS</w:t>
      </w:r>
      <w:proofErr w:type="spellEnd"/>
      <w:r>
        <w:rPr>
          <w:rStyle w:val="tlid-translation"/>
          <w:lang w:val="en"/>
        </w:rPr>
        <w:t xml:space="preserve"> is a group of Volunteers that defines the JavaScript Standards for Web Server Desktop and Console Application.</w:t>
      </w:r>
    </w:p>
    <w:p w14:paraId="3FD12F1D" w14:textId="5709368A" w:rsidR="00D3181B" w:rsidRDefault="00D3181B" w:rsidP="00D3181B">
      <w:pPr>
        <w:pStyle w:val="bulletitem"/>
        <w:numPr>
          <w:ilvl w:val="0"/>
          <w:numId w:val="0"/>
        </w:numPr>
        <w:ind w:left="680"/>
        <w:rPr>
          <w:rStyle w:val="tlid-translation"/>
          <w:lang w:val="en"/>
        </w:rPr>
      </w:pPr>
    </w:p>
    <w:p w14:paraId="177E1F28" w14:textId="1283C688" w:rsidR="00D3181B" w:rsidRDefault="00D3181B" w:rsidP="00D3181B">
      <w:pPr>
        <w:pStyle w:val="bulletitem"/>
        <w:numPr>
          <w:ilvl w:val="2"/>
          <w:numId w:val="11"/>
        </w:numPr>
        <w:rPr>
          <w:rStyle w:val="tlid-translation"/>
          <w:b/>
          <w:bCs/>
          <w:lang w:val="en"/>
        </w:rPr>
      </w:pPr>
      <w:r w:rsidRPr="00D3181B">
        <w:rPr>
          <w:rStyle w:val="tlid-translation"/>
          <w:b/>
          <w:bCs/>
          <w:lang w:val="en"/>
        </w:rPr>
        <w:t>Node.js Web Server</w:t>
      </w:r>
    </w:p>
    <w:p w14:paraId="6463FCBC" w14:textId="0996E22D" w:rsidR="00D3181B" w:rsidRDefault="00D3181B" w:rsidP="00D3181B">
      <w:pPr>
        <w:pStyle w:val="bulletitem"/>
        <w:numPr>
          <w:ilvl w:val="0"/>
          <w:numId w:val="0"/>
        </w:numPr>
        <w:ind w:left="680"/>
        <w:rPr>
          <w:rStyle w:val="tlid-translation"/>
          <w:lang w:val="en"/>
        </w:rPr>
      </w:pPr>
      <w:r>
        <w:rPr>
          <w:rStyle w:val="tlid-translation"/>
          <w:lang w:val="en"/>
        </w:rPr>
        <w:t>To access the web pages of any web application you need a web server. The Web Server handles all HTTPS requests for Web Application. For example, IIS is a Web Server for ASP.NET Web Applications and Apache is a Web Server for PHP or Java Web Applications.</w:t>
      </w:r>
    </w:p>
    <w:p w14:paraId="14803DCD" w14:textId="16CF91F4" w:rsidR="00D3181B" w:rsidRDefault="00D3181B" w:rsidP="00D3181B">
      <w:pPr>
        <w:pStyle w:val="bulletitem"/>
        <w:numPr>
          <w:ilvl w:val="0"/>
          <w:numId w:val="0"/>
        </w:numPr>
        <w:ind w:left="680"/>
        <w:rPr>
          <w:rStyle w:val="tlid-translation"/>
          <w:lang w:val="en"/>
        </w:rPr>
      </w:pPr>
    </w:p>
    <w:p w14:paraId="341F0520" w14:textId="08D7E8AD" w:rsidR="00D3181B" w:rsidRDefault="00D3181B" w:rsidP="00D3181B">
      <w:pPr>
        <w:pStyle w:val="bulletitem"/>
        <w:numPr>
          <w:ilvl w:val="2"/>
          <w:numId w:val="11"/>
        </w:numPr>
        <w:rPr>
          <w:rStyle w:val="tlid-translation"/>
          <w:b/>
          <w:bCs/>
          <w:lang w:val="en"/>
        </w:rPr>
      </w:pPr>
      <w:r w:rsidRPr="00D3181B">
        <w:rPr>
          <w:rStyle w:val="tlid-translation"/>
          <w:b/>
          <w:bCs/>
          <w:lang w:val="en"/>
        </w:rPr>
        <w:t>Node.js File System</w:t>
      </w:r>
    </w:p>
    <w:p w14:paraId="5E05E699" w14:textId="5D3A3BFF" w:rsidR="00D3181B" w:rsidRDefault="00D3181B" w:rsidP="00D3181B">
      <w:pPr>
        <w:pStyle w:val="bulletitem"/>
        <w:numPr>
          <w:ilvl w:val="0"/>
          <w:numId w:val="0"/>
        </w:numPr>
        <w:ind w:left="680"/>
        <w:rPr>
          <w:rStyle w:val="tlid-translation"/>
          <w:lang w:val="en"/>
        </w:rPr>
      </w:pPr>
      <w:r>
        <w:rPr>
          <w:rStyle w:val="tlid-translation"/>
          <w:lang w:val="en"/>
        </w:rPr>
        <w:t>Node.js File System Module as a File Server allows you to work with the file system on your computer. Uses the Require () method to include the File System Module. The File System uses the following types of Module Read Files, Create Files, Update Files, delete files, Rename files.</w:t>
      </w:r>
    </w:p>
    <w:p w14:paraId="6F28A240" w14:textId="04E56252" w:rsidR="00D3181B" w:rsidRDefault="00D3181B" w:rsidP="00D3181B">
      <w:pPr>
        <w:pStyle w:val="bulletitem"/>
        <w:numPr>
          <w:ilvl w:val="0"/>
          <w:numId w:val="0"/>
        </w:numPr>
        <w:ind w:left="680"/>
        <w:rPr>
          <w:rStyle w:val="tlid-translation"/>
          <w:lang w:val="en"/>
        </w:rPr>
      </w:pPr>
    </w:p>
    <w:p w14:paraId="6EF99B02" w14:textId="1C446892" w:rsidR="00D3181B" w:rsidRDefault="00D3181B" w:rsidP="00D3181B">
      <w:pPr>
        <w:pStyle w:val="dashitem"/>
        <w:numPr>
          <w:ilvl w:val="2"/>
          <w:numId w:val="12"/>
        </w:numPr>
        <w:rPr>
          <w:rStyle w:val="tlid-translation"/>
          <w:b/>
          <w:bCs/>
          <w:lang w:val="en"/>
        </w:rPr>
      </w:pPr>
      <w:r w:rsidRPr="00D3181B">
        <w:rPr>
          <w:rStyle w:val="tlid-translation"/>
          <w:b/>
          <w:bCs/>
          <w:lang w:val="en"/>
        </w:rPr>
        <w:t>Node.js Debugging</w:t>
      </w:r>
    </w:p>
    <w:p w14:paraId="076C6D74" w14:textId="72071F03" w:rsidR="00D3181B" w:rsidRDefault="00D3181B" w:rsidP="00D3181B">
      <w:pPr>
        <w:pStyle w:val="dashitem"/>
        <w:numPr>
          <w:ilvl w:val="0"/>
          <w:numId w:val="0"/>
        </w:numPr>
        <w:ind w:left="680"/>
        <w:rPr>
          <w:rStyle w:val="tlid-translation"/>
          <w:lang w:val="en"/>
        </w:rPr>
      </w:pPr>
      <w:r>
        <w:rPr>
          <w:rStyle w:val="tlid-translation"/>
          <w:lang w:val="en"/>
        </w:rPr>
        <w:t>You can Debug Node.js Application using various tools. Such as Core Node.js Debugger, Node Inspector, Built-in Debugger IDEs etc. Node.js provides a Built-in Non-graphic Debugging Tool that can be used on all platforms. It provides various Commands to Debug Node.js Application.</w:t>
      </w:r>
    </w:p>
    <w:p w14:paraId="163D9C12" w14:textId="54991A42" w:rsidR="00D3181B" w:rsidRDefault="00D3181B" w:rsidP="00D3181B">
      <w:pPr>
        <w:pStyle w:val="dashitem"/>
        <w:numPr>
          <w:ilvl w:val="0"/>
          <w:numId w:val="0"/>
        </w:numPr>
        <w:ind w:left="680"/>
        <w:rPr>
          <w:rStyle w:val="tlid-translation"/>
          <w:lang w:val="en"/>
        </w:rPr>
      </w:pPr>
    </w:p>
    <w:p w14:paraId="109126E7" w14:textId="6DFAA171" w:rsidR="00D3181B" w:rsidRDefault="00D3181B" w:rsidP="00D3181B">
      <w:pPr>
        <w:pStyle w:val="dashitem"/>
        <w:numPr>
          <w:ilvl w:val="2"/>
          <w:numId w:val="12"/>
        </w:numPr>
        <w:rPr>
          <w:rStyle w:val="tlid-translation"/>
          <w:b/>
          <w:bCs/>
          <w:lang w:val="en"/>
        </w:rPr>
      </w:pPr>
      <w:r w:rsidRPr="00D3181B">
        <w:rPr>
          <w:rStyle w:val="tlid-translation"/>
          <w:b/>
          <w:bCs/>
          <w:lang w:val="en"/>
        </w:rPr>
        <w:t>Node.js Frameworks</w:t>
      </w:r>
    </w:p>
    <w:p w14:paraId="43105254" w14:textId="7D16267F" w:rsidR="00D3181B" w:rsidRPr="00D3181B" w:rsidRDefault="00D3181B" w:rsidP="00D3181B">
      <w:pPr>
        <w:pStyle w:val="dashitem"/>
        <w:numPr>
          <w:ilvl w:val="0"/>
          <w:numId w:val="0"/>
        </w:numPr>
        <w:ind w:left="680"/>
        <w:rPr>
          <w:rStyle w:val="tlid-translation"/>
          <w:b/>
          <w:bCs/>
          <w:lang w:val="en"/>
        </w:rPr>
      </w:pPr>
      <w:r>
        <w:rPr>
          <w:rStyle w:val="tlid-translation"/>
          <w:lang w:val="en"/>
        </w:rPr>
        <w:t>In the Node.js Web Server section, writing a very low level of code is required to create a Web Application using Node.js. There are many Third Party Open Source Frameworks available in Node Package Manager which makes Node.js Application Development faster and easier. You can choose an Appropriate Framework according to your Application Requirements.</w:t>
      </w:r>
    </w:p>
    <w:p w14:paraId="5FD31DF3" w14:textId="47583BF9" w:rsidR="00D3181B" w:rsidRDefault="00D3181B" w:rsidP="00D3181B">
      <w:pPr>
        <w:pStyle w:val="bulletitem"/>
        <w:numPr>
          <w:ilvl w:val="2"/>
          <w:numId w:val="11"/>
        </w:numPr>
        <w:rPr>
          <w:rStyle w:val="tlid-translation"/>
          <w:b/>
          <w:bCs/>
          <w:lang w:val="en"/>
        </w:rPr>
      </w:pPr>
      <w:r w:rsidRPr="00D3181B">
        <w:rPr>
          <w:rStyle w:val="tlid-translation"/>
          <w:b/>
          <w:bCs/>
          <w:lang w:val="en"/>
        </w:rPr>
        <w:t>Node.js Data Access</w:t>
      </w:r>
    </w:p>
    <w:p w14:paraId="1F01A12A" w14:textId="00738C9B" w:rsidR="00D3181B" w:rsidRDefault="00D3181B" w:rsidP="00D3181B">
      <w:pPr>
        <w:pStyle w:val="bulletitem"/>
        <w:numPr>
          <w:ilvl w:val="0"/>
          <w:numId w:val="0"/>
        </w:numPr>
        <w:ind w:left="680"/>
        <w:rPr>
          <w:rStyle w:val="tlid-translation"/>
          <w:lang w:val="en"/>
        </w:rPr>
      </w:pPr>
      <w:r>
        <w:rPr>
          <w:rStyle w:val="tlid-translation"/>
          <w:lang w:val="en"/>
        </w:rPr>
        <w:t xml:space="preserve">Node.js supports all types of databases no matter whether it is a Relational Database or NoSQL Database. However, NoSQL databases like </w:t>
      </w:r>
      <w:proofErr w:type="spellStart"/>
      <w:r>
        <w:rPr>
          <w:rStyle w:val="tlid-translation"/>
          <w:lang w:val="en"/>
        </w:rPr>
        <w:t>MongoDb</w:t>
      </w:r>
      <w:proofErr w:type="spellEnd"/>
      <w:r>
        <w:rPr>
          <w:rStyle w:val="tlid-translation"/>
          <w:lang w:val="en"/>
        </w:rPr>
        <w:t xml:space="preserve"> are the best fit with Node.js. To access Databases from Node.js you first need to install Drivers for the Databases you want to use.</w:t>
      </w:r>
    </w:p>
    <w:p w14:paraId="6BE5BA46" w14:textId="28F076E1" w:rsidR="009013F0" w:rsidRDefault="009013F0" w:rsidP="00D3181B">
      <w:pPr>
        <w:pStyle w:val="bulletitem"/>
        <w:numPr>
          <w:ilvl w:val="0"/>
          <w:numId w:val="0"/>
        </w:numPr>
        <w:ind w:left="680"/>
        <w:rPr>
          <w:rStyle w:val="tlid-translation"/>
          <w:lang w:val="en"/>
        </w:rPr>
      </w:pPr>
    </w:p>
    <w:p w14:paraId="2C0D5641" w14:textId="48DBF802" w:rsidR="00A13FEE" w:rsidRDefault="00A13FEE" w:rsidP="00D3181B">
      <w:pPr>
        <w:pStyle w:val="bulletitem"/>
        <w:numPr>
          <w:ilvl w:val="0"/>
          <w:numId w:val="0"/>
        </w:numPr>
        <w:ind w:left="680"/>
        <w:rPr>
          <w:rStyle w:val="tlid-translation"/>
          <w:b/>
          <w:bCs/>
          <w:lang w:val="en"/>
        </w:rPr>
      </w:pPr>
      <w:r w:rsidRPr="00A13FEE">
        <w:rPr>
          <w:rStyle w:val="tlid-translation"/>
          <w:b/>
          <w:bCs/>
          <w:lang w:val="en"/>
        </w:rPr>
        <w:t>Simple Node Web Server</w:t>
      </w:r>
    </w:p>
    <w:p w14:paraId="37F8CF10" w14:textId="33F73F23" w:rsidR="00A13FEE" w:rsidRPr="00B91C92" w:rsidRDefault="00A13FEE" w:rsidP="00B91C92">
      <w:pPr>
        <w:pStyle w:val="programcode"/>
      </w:pPr>
      <w:r w:rsidRPr="00B91C92">
        <w:t>// Import Node.js core module</w:t>
      </w:r>
    </w:p>
    <w:p w14:paraId="2F3DF051" w14:textId="4C2698B2" w:rsidR="00A13FEE" w:rsidRPr="00B91C92" w:rsidRDefault="00A13FEE" w:rsidP="00B91C92">
      <w:pPr>
        <w:pStyle w:val="programcode"/>
      </w:pPr>
      <w:r w:rsidRPr="00B91C92">
        <w:t>Var http = require('http');</w:t>
      </w:r>
    </w:p>
    <w:p w14:paraId="7FBCCBB0" w14:textId="08DF15C7" w:rsidR="00B91C92" w:rsidRPr="00B91C92" w:rsidRDefault="00B91C92" w:rsidP="00B91C92">
      <w:pPr>
        <w:pStyle w:val="programcode"/>
      </w:pPr>
    </w:p>
    <w:p w14:paraId="71532A10" w14:textId="0139C8D1" w:rsidR="00B91C92" w:rsidRPr="00B91C92" w:rsidRDefault="00B91C92" w:rsidP="00B91C92">
      <w:pPr>
        <w:pStyle w:val="programcode"/>
      </w:pPr>
      <w:r w:rsidRPr="00B91C92">
        <w:t>//create web server</w:t>
      </w:r>
    </w:p>
    <w:p w14:paraId="20D9A995" w14:textId="729D6746" w:rsidR="00B91C92" w:rsidRPr="00B91C92" w:rsidRDefault="00B91C92" w:rsidP="00B91C92">
      <w:pPr>
        <w:pStyle w:val="programcode"/>
      </w:pPr>
      <w:r w:rsidRPr="00B91C92">
        <w:t xml:space="preserve">var server = </w:t>
      </w:r>
      <w:proofErr w:type="spellStart"/>
      <w:r w:rsidRPr="00B91C92">
        <w:t>http.createServer</w:t>
      </w:r>
      <w:proofErr w:type="spellEnd"/>
      <w:r w:rsidRPr="00B91C92">
        <w:t>(function (req, res) {</w:t>
      </w:r>
    </w:p>
    <w:p w14:paraId="1B8FCD23" w14:textId="76BD6FFC" w:rsidR="00B91C92" w:rsidRPr="00B91C92" w:rsidRDefault="00B91C92" w:rsidP="00B91C92">
      <w:pPr>
        <w:pStyle w:val="programcode"/>
      </w:pPr>
    </w:p>
    <w:p w14:paraId="5C7E0032" w14:textId="6E4AD1B0" w:rsidR="00B91C92" w:rsidRPr="00B91C92" w:rsidRDefault="00B91C92" w:rsidP="00B91C92">
      <w:pPr>
        <w:pStyle w:val="programcode"/>
      </w:pPr>
      <w:r w:rsidRPr="00B91C92">
        <w:t>//check the URL of the current request</w:t>
      </w:r>
    </w:p>
    <w:p w14:paraId="475B329D" w14:textId="633CA525" w:rsidR="00B91C92" w:rsidRPr="00B91C92" w:rsidRDefault="00B91C92" w:rsidP="00B91C92">
      <w:pPr>
        <w:pStyle w:val="programcode"/>
      </w:pPr>
      <w:r>
        <w:tab/>
      </w:r>
      <w:r w:rsidRPr="00B91C92">
        <w:t>if (req.url == '/') {</w:t>
      </w:r>
    </w:p>
    <w:p w14:paraId="1962B31E" w14:textId="77777777" w:rsidR="00B91C92" w:rsidRPr="00B91C92" w:rsidRDefault="00B91C92" w:rsidP="00B91C92">
      <w:pPr>
        <w:pStyle w:val="programcode"/>
      </w:pPr>
    </w:p>
    <w:p w14:paraId="4FF3A900" w14:textId="77777777" w:rsidR="00B91C92" w:rsidRPr="00B91C92" w:rsidRDefault="00B91C92" w:rsidP="00B91C92">
      <w:pPr>
        <w:pStyle w:val="programcode"/>
      </w:pPr>
      <w:r w:rsidRPr="00B91C92">
        <w:t>// set response header</w:t>
      </w:r>
    </w:p>
    <w:p w14:paraId="653A1FD3" w14:textId="2898615F" w:rsidR="00B91C92" w:rsidRPr="00B91C92" w:rsidRDefault="00B91C92" w:rsidP="00B91C92">
      <w:pPr>
        <w:pStyle w:val="programcode"/>
      </w:pPr>
      <w:r>
        <w:tab/>
      </w:r>
      <w:proofErr w:type="spellStart"/>
      <w:r w:rsidRPr="00B91C92">
        <w:t>res.writeHead</w:t>
      </w:r>
      <w:proofErr w:type="spellEnd"/>
      <w:r w:rsidRPr="00B91C92">
        <w:t>(200, { 'Content-Type': 'text/html' });</w:t>
      </w:r>
    </w:p>
    <w:p w14:paraId="1B6B421E" w14:textId="77777777" w:rsidR="00B91C92" w:rsidRPr="00B91C92" w:rsidRDefault="00B91C92" w:rsidP="00B91C92">
      <w:pPr>
        <w:pStyle w:val="programcode"/>
      </w:pPr>
    </w:p>
    <w:p w14:paraId="737ABEC1" w14:textId="77777777" w:rsidR="00B91C92" w:rsidRPr="00B91C92" w:rsidRDefault="00B91C92" w:rsidP="00B91C92">
      <w:pPr>
        <w:pStyle w:val="programcode"/>
      </w:pPr>
      <w:r w:rsidRPr="00B91C92">
        <w:t xml:space="preserve">// set response content </w:t>
      </w:r>
    </w:p>
    <w:p w14:paraId="301F50E4" w14:textId="3590AB39" w:rsidR="00B91C92" w:rsidRPr="00B91C92" w:rsidRDefault="00B91C92" w:rsidP="00B91C92">
      <w:pPr>
        <w:pStyle w:val="programcode"/>
      </w:pPr>
      <w:r>
        <w:tab/>
      </w:r>
      <w:proofErr w:type="spellStart"/>
      <w:r w:rsidRPr="00B91C92">
        <w:t>res.write</w:t>
      </w:r>
      <w:proofErr w:type="spellEnd"/>
      <w:r w:rsidRPr="00B91C92">
        <w:t xml:space="preserve">('&lt;html&gt;&lt;body&gt;&lt;p&gt;This is home </w:t>
      </w:r>
      <w:r>
        <w:tab/>
      </w:r>
      <w:r w:rsidRPr="00B91C92">
        <w:t xml:space="preserve">Page.&lt;/p&gt;&lt;/body&gt;&lt;/html&gt;'); </w:t>
      </w:r>
      <w:proofErr w:type="spellStart"/>
      <w:r w:rsidRPr="00B91C92">
        <w:t>res.end</w:t>
      </w:r>
      <w:proofErr w:type="spellEnd"/>
      <w:r w:rsidRPr="00B91C92">
        <w:t xml:space="preserve">(); </w:t>
      </w:r>
    </w:p>
    <w:p w14:paraId="0B1165F6" w14:textId="77777777" w:rsidR="00B91C92" w:rsidRPr="00B91C92" w:rsidRDefault="00B91C92" w:rsidP="00B91C92">
      <w:pPr>
        <w:pStyle w:val="programcode"/>
      </w:pPr>
    </w:p>
    <w:p w14:paraId="3E065487" w14:textId="3C6F0B4D" w:rsidR="00A13FEE" w:rsidRPr="00B91C92" w:rsidRDefault="00B91C92" w:rsidP="00B91C92">
      <w:pPr>
        <w:pStyle w:val="programcode"/>
      </w:pPr>
      <w:r w:rsidRPr="00B91C92">
        <w:t>}</w:t>
      </w:r>
    </w:p>
    <w:p w14:paraId="116919F7" w14:textId="77777777" w:rsidR="00B91C92" w:rsidRDefault="00B91C92" w:rsidP="00B91C92">
      <w:pPr>
        <w:pStyle w:val="programcode"/>
      </w:pPr>
    </w:p>
    <w:p w14:paraId="14411A33" w14:textId="0A058918" w:rsidR="00B91C92" w:rsidRPr="00B91C92" w:rsidRDefault="00B91C92" w:rsidP="00B91C92">
      <w:pPr>
        <w:pStyle w:val="programcode"/>
      </w:pPr>
      <w:r w:rsidRPr="00B91C92">
        <w:t xml:space="preserve">else if (req.url == "/student") { </w:t>
      </w:r>
    </w:p>
    <w:p w14:paraId="530A02F5" w14:textId="48C0494D" w:rsidR="00B91C92" w:rsidRPr="00B91C92" w:rsidRDefault="00B91C92" w:rsidP="00B91C92">
      <w:pPr>
        <w:pStyle w:val="programcode"/>
      </w:pPr>
      <w:r>
        <w:tab/>
      </w:r>
      <w:proofErr w:type="spellStart"/>
      <w:r w:rsidRPr="00B91C92">
        <w:t>res.writeHead</w:t>
      </w:r>
      <w:proofErr w:type="spellEnd"/>
      <w:r w:rsidRPr="00B91C92">
        <w:t xml:space="preserve">(200, { 'Content-Type': 'text/html' }); </w:t>
      </w:r>
      <w:r>
        <w:tab/>
      </w:r>
      <w:proofErr w:type="spellStart"/>
      <w:r w:rsidRPr="00B91C92">
        <w:t>res.write</w:t>
      </w:r>
      <w:proofErr w:type="spellEnd"/>
      <w:r w:rsidRPr="00B91C92">
        <w:t xml:space="preserve">('&lt;html&gt;&lt;body&gt;&lt;p&gt;This is student </w:t>
      </w:r>
      <w:r>
        <w:tab/>
      </w:r>
      <w:r w:rsidRPr="00B91C92">
        <w:t xml:space="preserve">Page.&lt;/p&gt;&lt;/body&gt;&lt;/html&gt;'); </w:t>
      </w:r>
    </w:p>
    <w:p w14:paraId="6E3157A0" w14:textId="13C8E4B2" w:rsidR="00B91C92" w:rsidRPr="00B91C92" w:rsidRDefault="00B91C92" w:rsidP="00B91C92">
      <w:pPr>
        <w:pStyle w:val="programcode"/>
      </w:pPr>
      <w:r>
        <w:tab/>
      </w:r>
      <w:proofErr w:type="spellStart"/>
      <w:r w:rsidRPr="00B91C92">
        <w:t>res.end</w:t>
      </w:r>
      <w:proofErr w:type="spellEnd"/>
      <w:r w:rsidRPr="00B91C92">
        <w:t xml:space="preserve">(); </w:t>
      </w:r>
    </w:p>
    <w:p w14:paraId="4F6BAB89" w14:textId="77777777" w:rsidR="00B91C92" w:rsidRPr="00B91C92" w:rsidRDefault="00B91C92" w:rsidP="00B91C92">
      <w:pPr>
        <w:pStyle w:val="programcode"/>
      </w:pPr>
      <w:r w:rsidRPr="00B91C92">
        <w:t xml:space="preserve">} </w:t>
      </w:r>
    </w:p>
    <w:p w14:paraId="597B2672" w14:textId="77777777" w:rsidR="00B91C92" w:rsidRPr="00B91C92" w:rsidRDefault="00B91C92" w:rsidP="00B91C92">
      <w:pPr>
        <w:pStyle w:val="programcode"/>
      </w:pPr>
    </w:p>
    <w:p w14:paraId="6DD0310A" w14:textId="77777777" w:rsidR="00B91C92" w:rsidRPr="00B91C92" w:rsidRDefault="00B91C92" w:rsidP="00B91C92">
      <w:pPr>
        <w:pStyle w:val="programcode"/>
      </w:pPr>
      <w:r w:rsidRPr="00B91C92">
        <w:t xml:space="preserve">else if (req.url == "/admin") { </w:t>
      </w:r>
    </w:p>
    <w:p w14:paraId="11C6414D" w14:textId="1D070C83" w:rsidR="00B91C92" w:rsidRPr="00B91C92" w:rsidRDefault="00B91C92" w:rsidP="00B91C92">
      <w:pPr>
        <w:pStyle w:val="programcode"/>
      </w:pPr>
      <w:r>
        <w:tab/>
      </w:r>
      <w:proofErr w:type="spellStart"/>
      <w:r w:rsidRPr="00B91C92">
        <w:t>res.writeHead</w:t>
      </w:r>
      <w:proofErr w:type="spellEnd"/>
      <w:r w:rsidRPr="00B91C92">
        <w:t xml:space="preserve">(200, { 'Content-Type': 'text/html' }); </w:t>
      </w:r>
      <w:r>
        <w:tab/>
      </w:r>
      <w:proofErr w:type="spellStart"/>
      <w:r w:rsidRPr="00B91C92">
        <w:t>res.write</w:t>
      </w:r>
      <w:proofErr w:type="spellEnd"/>
      <w:r w:rsidRPr="00B91C92">
        <w:t xml:space="preserve">('&lt;html&gt;&lt;body&gt;&lt;p&gt;This is admin </w:t>
      </w:r>
      <w:r>
        <w:tab/>
      </w:r>
      <w:r w:rsidRPr="00B91C92">
        <w:t xml:space="preserve">Page.&lt;/p&gt;&lt;/body&gt;&lt;/html&gt;'); </w:t>
      </w:r>
    </w:p>
    <w:p w14:paraId="617FF2D4" w14:textId="3277CB37" w:rsidR="00B91C92" w:rsidRPr="00B91C92" w:rsidRDefault="00B91C92" w:rsidP="00B91C92">
      <w:pPr>
        <w:pStyle w:val="programcode"/>
      </w:pPr>
      <w:r>
        <w:tab/>
      </w:r>
      <w:proofErr w:type="spellStart"/>
      <w:r w:rsidRPr="00B91C92">
        <w:t>res.end</w:t>
      </w:r>
      <w:proofErr w:type="spellEnd"/>
      <w:r w:rsidRPr="00B91C92">
        <w:t xml:space="preserve">(); </w:t>
      </w:r>
    </w:p>
    <w:p w14:paraId="304E4DAC" w14:textId="77777777" w:rsidR="00B91C92" w:rsidRPr="00B91C92" w:rsidRDefault="00B91C92" w:rsidP="00B91C92">
      <w:pPr>
        <w:pStyle w:val="programcode"/>
      </w:pPr>
      <w:r w:rsidRPr="00B91C92">
        <w:t xml:space="preserve">} </w:t>
      </w:r>
    </w:p>
    <w:p w14:paraId="62602064" w14:textId="77777777" w:rsidR="00B91C92" w:rsidRPr="00B91C92" w:rsidRDefault="00B91C92" w:rsidP="00B91C92">
      <w:pPr>
        <w:pStyle w:val="programcode"/>
      </w:pPr>
    </w:p>
    <w:p w14:paraId="3070E338" w14:textId="77777777" w:rsidR="00B91C92" w:rsidRPr="00B91C92" w:rsidRDefault="00B91C92" w:rsidP="00B91C92">
      <w:pPr>
        <w:pStyle w:val="programcode"/>
      </w:pPr>
      <w:r w:rsidRPr="00B91C92">
        <w:t xml:space="preserve">else </w:t>
      </w:r>
    </w:p>
    <w:p w14:paraId="52EB83C4" w14:textId="38BBDDB7" w:rsidR="00B91C92" w:rsidRPr="00B91C92" w:rsidRDefault="00B91C92" w:rsidP="00B91C92">
      <w:pPr>
        <w:pStyle w:val="programcode"/>
      </w:pPr>
      <w:r>
        <w:tab/>
      </w:r>
      <w:proofErr w:type="spellStart"/>
      <w:r w:rsidRPr="00B91C92">
        <w:t>res.end</w:t>
      </w:r>
      <w:proofErr w:type="spellEnd"/>
      <w:r w:rsidRPr="00B91C92">
        <w:t xml:space="preserve">('Invalid Request!'); </w:t>
      </w:r>
    </w:p>
    <w:p w14:paraId="78C361E7" w14:textId="77777777" w:rsidR="00B91C92" w:rsidRPr="00B91C92" w:rsidRDefault="00B91C92" w:rsidP="00B91C92">
      <w:pPr>
        <w:pStyle w:val="programcode"/>
      </w:pPr>
      <w:r w:rsidRPr="00B91C92">
        <w:t xml:space="preserve">}); </w:t>
      </w:r>
    </w:p>
    <w:p w14:paraId="79A85F18" w14:textId="77777777" w:rsidR="00B91C92" w:rsidRPr="00B91C92" w:rsidRDefault="00B91C92" w:rsidP="00B91C92">
      <w:pPr>
        <w:pStyle w:val="programcode"/>
      </w:pPr>
    </w:p>
    <w:p w14:paraId="1B2E3DB5" w14:textId="77777777" w:rsidR="00B91C92" w:rsidRPr="00B91C92" w:rsidRDefault="00B91C92" w:rsidP="00B91C92">
      <w:pPr>
        <w:pStyle w:val="programcode"/>
      </w:pPr>
      <w:proofErr w:type="spellStart"/>
      <w:r w:rsidRPr="00B91C92">
        <w:t>server.listen</w:t>
      </w:r>
      <w:proofErr w:type="spellEnd"/>
      <w:r w:rsidRPr="00B91C92">
        <w:t xml:space="preserve">(5000); //6 - listen for any incoming requests </w:t>
      </w:r>
    </w:p>
    <w:p w14:paraId="623B7251" w14:textId="77777777" w:rsidR="00B91C92" w:rsidRPr="00B91C92" w:rsidRDefault="00B91C92" w:rsidP="00B91C92">
      <w:pPr>
        <w:pStyle w:val="programcode"/>
      </w:pPr>
    </w:p>
    <w:p w14:paraId="68273ECB" w14:textId="1EE8C790" w:rsidR="00A13FEE" w:rsidRPr="00B91C92" w:rsidRDefault="00B91C92" w:rsidP="00B91C92">
      <w:pPr>
        <w:pStyle w:val="programcode"/>
      </w:pPr>
      <w:r w:rsidRPr="00B91C92">
        <w:t xml:space="preserve">console.log('Node.js web server at port 5000 is </w:t>
      </w:r>
      <w:proofErr w:type="spellStart"/>
      <w:r w:rsidRPr="00B91C92">
        <w:t>runni</w:t>
      </w:r>
      <w:proofErr w:type="spellEnd"/>
      <w:r w:rsidRPr="00B91C92">
        <w:t>);</w:t>
      </w:r>
    </w:p>
    <w:p w14:paraId="685003EB" w14:textId="60B34D86" w:rsidR="00A13FEE" w:rsidRDefault="00A13FEE" w:rsidP="00A13FEE">
      <w:pPr>
        <w:pStyle w:val="dashitem"/>
        <w:numPr>
          <w:ilvl w:val="0"/>
          <w:numId w:val="0"/>
        </w:numPr>
        <w:ind w:left="227"/>
        <w:rPr>
          <w:lang w:val="en"/>
        </w:rPr>
      </w:pPr>
    </w:p>
    <w:p w14:paraId="59B1F0E2" w14:textId="1A72FAD3" w:rsidR="00A13FEE" w:rsidRDefault="00A13FEE" w:rsidP="00A13FEE">
      <w:pPr>
        <w:pStyle w:val="dashitem"/>
        <w:numPr>
          <w:ilvl w:val="0"/>
          <w:numId w:val="0"/>
        </w:numPr>
        <w:ind w:left="227"/>
        <w:rPr>
          <w:lang w:val="en"/>
        </w:rPr>
      </w:pPr>
    </w:p>
    <w:p w14:paraId="480D39A2" w14:textId="3E68D28B" w:rsidR="00A13FEE" w:rsidRDefault="00A13FEE" w:rsidP="00A13FEE">
      <w:pPr>
        <w:pStyle w:val="dashitem"/>
        <w:numPr>
          <w:ilvl w:val="0"/>
          <w:numId w:val="0"/>
        </w:numPr>
        <w:ind w:left="227"/>
        <w:rPr>
          <w:lang w:val="en"/>
        </w:rPr>
      </w:pPr>
    </w:p>
    <w:p w14:paraId="5661FE67" w14:textId="0869A271" w:rsidR="00A13FEE" w:rsidRDefault="00A13FEE" w:rsidP="00A13FEE">
      <w:pPr>
        <w:pStyle w:val="dashitem"/>
        <w:numPr>
          <w:ilvl w:val="0"/>
          <w:numId w:val="0"/>
        </w:numPr>
        <w:ind w:left="227"/>
        <w:rPr>
          <w:lang w:val="en"/>
        </w:rPr>
      </w:pPr>
    </w:p>
    <w:p w14:paraId="5789878A" w14:textId="77777777" w:rsidR="00A13FEE" w:rsidRPr="00A13FEE" w:rsidRDefault="00A13FEE" w:rsidP="00A13FEE">
      <w:pPr>
        <w:pStyle w:val="dashitem"/>
        <w:numPr>
          <w:ilvl w:val="0"/>
          <w:numId w:val="0"/>
        </w:numPr>
        <w:ind w:left="227"/>
        <w:rPr>
          <w:lang w:val="en"/>
        </w:rPr>
      </w:pPr>
    </w:p>
    <w:p w14:paraId="0240CCF1" w14:textId="7355A71C" w:rsidR="009013F0" w:rsidRPr="00DD3AA8" w:rsidRDefault="009013F0" w:rsidP="009013F0">
      <w:pPr>
        <w:pStyle w:val="dashitem"/>
        <w:rPr>
          <w:lang w:val="en"/>
        </w:rPr>
      </w:pPr>
      <w:r>
        <w:rPr>
          <w:b/>
          <w:bCs/>
          <w:lang w:val="en"/>
        </w:rPr>
        <w:t>HAPI</w:t>
      </w:r>
    </w:p>
    <w:p w14:paraId="07562CB1" w14:textId="2B05E0B3" w:rsidR="00DD3AA8" w:rsidRDefault="00DD3AA8" w:rsidP="00DD3AA8">
      <w:pPr>
        <w:pStyle w:val="dashitem"/>
        <w:numPr>
          <w:ilvl w:val="0"/>
          <w:numId w:val="0"/>
        </w:numPr>
        <w:ind w:left="227"/>
      </w:pPr>
      <w:r>
        <w:t xml:space="preserve">Hapi.js is an open source framework for web applications, it is used to build the for JSON API, application programming interface, API servers, websites, and HTTP proxy applications. HAPI is robust and deals with all aspects of REST APIs also </w:t>
      </w:r>
      <w:r>
        <w:lastRenderedPageBreak/>
        <w:t>very easy to build and maintain, it can be integrated to any front end development platform for ease of building SPA(Single Page Applications) applications</w:t>
      </w:r>
    </w:p>
    <w:p w14:paraId="1B8A1018" w14:textId="1A981843" w:rsidR="00DD3AA8" w:rsidRDefault="00DD3AA8" w:rsidP="00DD3AA8">
      <w:pPr>
        <w:pStyle w:val="dashitem"/>
        <w:numPr>
          <w:ilvl w:val="0"/>
          <w:numId w:val="0"/>
        </w:numPr>
        <w:ind w:left="227"/>
      </w:pPr>
    </w:p>
    <w:p w14:paraId="57E792A0" w14:textId="035D5334" w:rsidR="00DD3AA8" w:rsidRDefault="00DD3AA8" w:rsidP="00DD3AA8">
      <w:pPr>
        <w:pStyle w:val="dashitem"/>
        <w:numPr>
          <w:ilvl w:val="0"/>
          <w:numId w:val="0"/>
        </w:numPr>
        <w:ind w:left="227"/>
      </w:pPr>
      <w:r>
        <w:t>Code Example</w:t>
      </w:r>
    </w:p>
    <w:p w14:paraId="0547D067" w14:textId="1DB22B6E" w:rsidR="00DD3AA8" w:rsidRDefault="00DD3AA8" w:rsidP="00DD3AA8">
      <w:pPr>
        <w:pStyle w:val="programcode"/>
      </w:pPr>
      <w:r>
        <w:t xml:space="preserve">//import </w:t>
      </w:r>
      <w:proofErr w:type="spellStart"/>
      <w:r>
        <w:t>hapi</w:t>
      </w:r>
      <w:proofErr w:type="spellEnd"/>
      <w:r>
        <w:t xml:space="preserve"> package</w:t>
      </w:r>
    </w:p>
    <w:p w14:paraId="2E4D9256" w14:textId="5738EEBB" w:rsidR="00DD3AA8" w:rsidRDefault="00DD3AA8" w:rsidP="00DD3AA8">
      <w:pPr>
        <w:pStyle w:val="programcode"/>
      </w:pPr>
      <w:r>
        <w:t xml:space="preserve">Const </w:t>
      </w:r>
      <w:proofErr w:type="spellStart"/>
      <w:r>
        <w:t>hapi</w:t>
      </w:r>
      <w:proofErr w:type="spellEnd"/>
      <w:r>
        <w:t xml:space="preserve"> = require(“</w:t>
      </w:r>
      <w:proofErr w:type="spellStart"/>
      <w:r>
        <w:t>hapi</w:t>
      </w:r>
      <w:proofErr w:type="spellEnd"/>
      <w:r>
        <w:t>”);</w:t>
      </w:r>
    </w:p>
    <w:p w14:paraId="3E2B589F" w14:textId="1FF399B0" w:rsidR="00DD3AA8" w:rsidRDefault="00DD3AA8" w:rsidP="00DD3AA8">
      <w:pPr>
        <w:pStyle w:val="programcode"/>
      </w:pPr>
    </w:p>
    <w:p w14:paraId="5F5BCB2E" w14:textId="2249BF38" w:rsidR="00DD3AA8" w:rsidRDefault="00DD3AA8" w:rsidP="00DD3AA8">
      <w:pPr>
        <w:pStyle w:val="programcode"/>
      </w:pPr>
      <w:r>
        <w:t>//create server</w:t>
      </w:r>
    </w:p>
    <w:p w14:paraId="119860D8" w14:textId="59674D70" w:rsidR="00DD3AA8" w:rsidRDefault="00DD3AA8" w:rsidP="00DD3AA8">
      <w:pPr>
        <w:pStyle w:val="programcode"/>
      </w:pPr>
      <w:r>
        <w:t xml:space="preserve">Const server = new </w:t>
      </w:r>
      <w:proofErr w:type="spellStart"/>
      <w:r>
        <w:t>hapi.Server</w:t>
      </w:r>
      <w:proofErr w:type="spellEnd"/>
      <w:r>
        <w:t>();</w:t>
      </w:r>
    </w:p>
    <w:p w14:paraId="6B12A753" w14:textId="45AA1762" w:rsidR="00DD3AA8" w:rsidRDefault="00DD3AA8" w:rsidP="00DD3AA8">
      <w:pPr>
        <w:pStyle w:val="programcode"/>
      </w:pPr>
    </w:p>
    <w:p w14:paraId="294FEABC" w14:textId="0233C87E" w:rsidR="00DD3AA8" w:rsidRDefault="00DD3AA8" w:rsidP="00DD3AA8">
      <w:pPr>
        <w:pStyle w:val="programcode"/>
      </w:pPr>
      <w:r>
        <w:t>//connect to localhost port 3000</w:t>
      </w:r>
    </w:p>
    <w:p w14:paraId="179F3C21" w14:textId="6C76AD9D" w:rsidR="00DD3AA8" w:rsidRDefault="00DD3AA8" w:rsidP="00DD3AA8">
      <w:pPr>
        <w:pStyle w:val="programcode"/>
      </w:pPr>
      <w:proofErr w:type="spellStart"/>
      <w:r>
        <w:t>Server.connection</w:t>
      </w:r>
      <w:proofErr w:type="spellEnd"/>
      <w:r>
        <w:t>({</w:t>
      </w:r>
    </w:p>
    <w:p w14:paraId="1FEF529A" w14:textId="261D228E" w:rsidR="00DD3AA8" w:rsidRDefault="00DD3AA8" w:rsidP="00DD3AA8">
      <w:pPr>
        <w:pStyle w:val="programcode"/>
      </w:pPr>
      <w:r>
        <w:tab/>
        <w:t>Host: ‘localhost’,</w:t>
      </w:r>
    </w:p>
    <w:p w14:paraId="1AC10A2B" w14:textId="46C36E2A" w:rsidR="00DD3AA8" w:rsidRDefault="00DD3AA8" w:rsidP="00DD3AA8">
      <w:pPr>
        <w:pStyle w:val="programcode"/>
      </w:pPr>
      <w:r>
        <w:tab/>
        <w:t>Port: ‘3000’</w:t>
      </w:r>
    </w:p>
    <w:p w14:paraId="21109BD4" w14:textId="256AB4D3" w:rsidR="00DD3AA8" w:rsidRDefault="00DD3AA8" w:rsidP="00DD3AA8">
      <w:pPr>
        <w:pStyle w:val="programcode"/>
      </w:pPr>
      <w:r>
        <w:t>});</w:t>
      </w:r>
    </w:p>
    <w:p w14:paraId="09A7CF62" w14:textId="05CB9615" w:rsidR="00DD3AA8" w:rsidRDefault="00DD3AA8" w:rsidP="00DD3AA8">
      <w:pPr>
        <w:pStyle w:val="programcode"/>
      </w:pPr>
    </w:p>
    <w:p w14:paraId="6E494EEF" w14:textId="1A2C889E" w:rsidR="00DD3AA8" w:rsidRDefault="00DD3AA8" w:rsidP="00DD3AA8">
      <w:pPr>
        <w:pStyle w:val="programcode"/>
      </w:pPr>
      <w:r>
        <w:t>//server start</w:t>
      </w:r>
    </w:p>
    <w:p w14:paraId="3981DFF4" w14:textId="50AEA5ED" w:rsidR="00DD3AA8" w:rsidRDefault="00DD3AA8" w:rsidP="00DD3AA8">
      <w:pPr>
        <w:pStyle w:val="programcode"/>
      </w:pPr>
      <w:proofErr w:type="spellStart"/>
      <w:r>
        <w:t>Server.start</w:t>
      </w:r>
      <w:proofErr w:type="spellEnd"/>
      <w:r>
        <w:t>(err =&gt; {</w:t>
      </w:r>
    </w:p>
    <w:p w14:paraId="572067D0" w14:textId="52660D29" w:rsidR="00DD3AA8" w:rsidRDefault="00DD3AA8" w:rsidP="00DD3AA8">
      <w:pPr>
        <w:pStyle w:val="programcode"/>
      </w:pPr>
      <w:r>
        <w:tab/>
        <w:t>If(err) {</w:t>
      </w:r>
    </w:p>
    <w:p w14:paraId="6E130ED3" w14:textId="5380055F" w:rsidR="00DD3AA8" w:rsidRDefault="00DD3AA8" w:rsidP="00DD3AA8">
      <w:pPr>
        <w:pStyle w:val="programcode"/>
      </w:pPr>
      <w:r>
        <w:tab/>
      </w:r>
      <w:r>
        <w:tab/>
        <w:t>Throw err;</w:t>
      </w:r>
    </w:p>
    <w:p w14:paraId="116FE9C5" w14:textId="7F7F58D6" w:rsidR="00DD3AA8" w:rsidRDefault="00DD3AA8" w:rsidP="00DD3AA8">
      <w:pPr>
        <w:pStyle w:val="programcode"/>
      </w:pPr>
      <w:r>
        <w:tab/>
        <w:t>}</w:t>
      </w:r>
    </w:p>
    <w:p w14:paraId="431EEFE3" w14:textId="715B029F" w:rsidR="00DD3AA8" w:rsidRDefault="00DD3AA8" w:rsidP="00DD3AA8">
      <w:pPr>
        <w:pStyle w:val="programcode"/>
      </w:pPr>
      <w:r>
        <w:tab/>
        <w:t>Console.log(‘Server Running at PORT ${</w:t>
      </w:r>
      <w:proofErr w:type="spellStart"/>
      <w:r>
        <w:t>server.info.port</w:t>
      </w:r>
      <w:proofErr w:type="spellEnd"/>
      <w:r>
        <w:t>}’);</w:t>
      </w:r>
    </w:p>
    <w:p w14:paraId="6531A36A" w14:textId="0C0E92A9" w:rsidR="00DD3AA8" w:rsidRPr="00DD3AA8" w:rsidRDefault="00DD3AA8" w:rsidP="00DD3AA8">
      <w:pPr>
        <w:pStyle w:val="programcode"/>
      </w:pPr>
      <w:r>
        <w:t>});</w:t>
      </w:r>
    </w:p>
    <w:p w14:paraId="6F7444BE" w14:textId="484D739E" w:rsidR="00FD4BDE" w:rsidRDefault="00FD4BDE" w:rsidP="00FD4BDE">
      <w:pPr>
        <w:pStyle w:val="heading1"/>
      </w:pPr>
      <w:bookmarkStart w:id="29" w:name="_Toc35403253"/>
      <w:bookmarkStart w:id="30" w:name="_Toc36624418"/>
      <w:r>
        <w:t>Methodology</w:t>
      </w:r>
      <w:bookmarkEnd w:id="29"/>
      <w:bookmarkEnd w:id="30"/>
    </w:p>
    <w:p w14:paraId="1000F0DA" w14:textId="7A6F9C11" w:rsidR="000F3865" w:rsidRDefault="000F3865" w:rsidP="000F3865">
      <w:pPr>
        <w:pStyle w:val="p1a"/>
      </w:pPr>
      <w:r>
        <w:t xml:space="preserve">Right now, will investigate the methodologies followed to design, compose, oversee and build up the venture. We will talk about the techniques that were adjusted and joined to finish the innovative work of the undertaking alongside why they were actualized. This segment means to offer knowledge to the </w:t>
      </w:r>
      <w:r w:rsidR="00AF0DD4">
        <w:t>peruse</w:t>
      </w:r>
      <w:r>
        <w:t xml:space="preserve"> how the undertaking changed from research to definite programming while at the same time teaming up with </w:t>
      </w:r>
      <w:r w:rsidR="00AF0DD4">
        <w:t>supervisor</w:t>
      </w:r>
      <w:r>
        <w:t xml:space="preserve">. </w:t>
      </w:r>
    </w:p>
    <w:p w14:paraId="0F2495A5" w14:textId="77777777" w:rsidR="000F3865" w:rsidRDefault="000F3865" w:rsidP="000F3865">
      <w:pPr>
        <w:pStyle w:val="p1a"/>
      </w:pPr>
    </w:p>
    <w:p w14:paraId="5CCAB4F0" w14:textId="51B731D1" w:rsidR="00813898" w:rsidRDefault="000F3865" w:rsidP="000F3865">
      <w:pPr>
        <w:pStyle w:val="p1a"/>
      </w:pPr>
      <w:r>
        <w:t xml:space="preserve">All through my four years at GMIT a significant accentuation was constantly set on the significance of programming advancement strategies and the significance of picking the most reasonable procedure for a give venture. There are various procedures that have all been broadly investigated, for example, Cascade, RAD (Fast Application Improvement), </w:t>
      </w:r>
      <w:r w:rsidR="00AF0DD4">
        <w:t>Waterfall</w:t>
      </w:r>
      <w:r>
        <w:t xml:space="preserve"> Programming and Pair programming to give some examples. For this undertaking, I have picked the fundamental </w:t>
      </w:r>
      <w:r w:rsidR="00AF0DD4">
        <w:t>present-day</w:t>
      </w:r>
      <w:r>
        <w:t xml:space="preserve"> pioneer likewise dependent on the systems utilized by our </w:t>
      </w:r>
      <w:r w:rsidR="00AF0DD4">
        <w:t>most of the organization</w:t>
      </w:r>
      <w:r>
        <w:t xml:space="preserve">, a methodology known </w:t>
      </w:r>
      <w:r w:rsidR="00AF0DD4">
        <w:t>Agile/Incremental Development programming.</w:t>
      </w:r>
    </w:p>
    <w:p w14:paraId="0C2DF8F0" w14:textId="40368568" w:rsidR="00813898" w:rsidRDefault="00813898" w:rsidP="00813898">
      <w:pPr>
        <w:pStyle w:val="heading2"/>
      </w:pPr>
      <w:bookmarkStart w:id="31" w:name="_Toc36624419"/>
      <w:r>
        <w:lastRenderedPageBreak/>
        <w:t>Version Control</w:t>
      </w:r>
      <w:bookmarkEnd w:id="31"/>
    </w:p>
    <w:p w14:paraId="044C1483" w14:textId="6FF7DC90" w:rsidR="00813898" w:rsidRDefault="00954345" w:rsidP="00954345">
      <w:pPr>
        <w:pStyle w:val="p1a"/>
      </w:pPr>
      <w:r w:rsidRPr="00954345">
        <w:t>GitHub is a type of software company. If you are learning Web Development, Software Development, Ethical Hacking, Coding Language or working in this field, then GitHub.com will help you a lot, on this you will get only those people who are Web Development , Software Development, Hacking, Coding or working in GitHub, you can take help from them, take their codes and customize them and use them in your project</w:t>
      </w:r>
      <w:r>
        <w:t>.</w:t>
      </w:r>
    </w:p>
    <w:p w14:paraId="12D57A39" w14:textId="22BEA491" w:rsidR="00954345" w:rsidRDefault="00954345" w:rsidP="00954345">
      <w:pPr>
        <w:pStyle w:val="p1a"/>
      </w:pPr>
    </w:p>
    <w:p w14:paraId="06BC0993" w14:textId="1FA80182" w:rsidR="00954345" w:rsidRDefault="00954345" w:rsidP="00954345">
      <w:pPr>
        <w:pStyle w:val="p1a"/>
      </w:pPr>
      <w:r>
        <w:t xml:space="preserve">Most important part is that you can collaborate the development of your project through GitHub. I created my repository which means that we will have software copy on cloud. All the times you change </w:t>
      </w:r>
      <w:proofErr w:type="spellStart"/>
      <w:r>
        <w:t>you</w:t>
      </w:r>
      <w:proofErr w:type="spellEnd"/>
      <w:r>
        <w:t xml:space="preserve"> upload it to your cloud repository. Like this your project was safe. You could revert back changes </w:t>
      </w:r>
      <w:proofErr w:type="spellStart"/>
      <w:r>
        <w:t>incase</w:t>
      </w:r>
      <w:proofErr w:type="spellEnd"/>
      <w:r>
        <w:t xml:space="preserve"> of misfortune with project.</w:t>
      </w:r>
    </w:p>
    <w:p w14:paraId="0B4E94D9" w14:textId="60B0FA48" w:rsidR="00954345" w:rsidRDefault="00954345" w:rsidP="00954345">
      <w:pPr>
        <w:pStyle w:val="p1a"/>
      </w:pPr>
    </w:p>
    <w:p w14:paraId="007E97DE" w14:textId="3AACD3E9" w:rsidR="00954345" w:rsidRDefault="00954345" w:rsidP="00954345">
      <w:pPr>
        <w:pStyle w:val="p1a"/>
      </w:pPr>
      <w:r>
        <w:t>Also, you can create branches on your project and keep working on separate branch. This technology helped me a lot during the development as I made several mistakes and my software was broken many times. I just reverted back to early stage of changes using git.</w:t>
      </w:r>
    </w:p>
    <w:p w14:paraId="134A711B" w14:textId="29E1DC05" w:rsidR="00954345" w:rsidRDefault="00954345" w:rsidP="00954345">
      <w:pPr>
        <w:pStyle w:val="p1a"/>
      </w:pPr>
    </w:p>
    <w:p w14:paraId="58C28308" w14:textId="4221CC17" w:rsidR="00954345" w:rsidRDefault="00954345" w:rsidP="00954345">
      <w:pPr>
        <w:pStyle w:val="heading2"/>
      </w:pPr>
      <w:bookmarkStart w:id="32" w:name="_Toc36624420"/>
      <w:r>
        <w:t>Agile Development Approach</w:t>
      </w:r>
      <w:bookmarkEnd w:id="32"/>
    </w:p>
    <w:p w14:paraId="259F613A" w14:textId="4CD2FACF" w:rsidR="00954345" w:rsidRPr="00954345" w:rsidRDefault="00954345" w:rsidP="00954345">
      <w:pPr>
        <w:pStyle w:val="p1a"/>
      </w:pPr>
      <w:r w:rsidRPr="00954345">
        <w:t>The Agile model which is a combination of iterative and incremental models means that it is made up of iterative and incremental models. Process adaptability and customer satisfaction are considered in Agile model.</w:t>
      </w:r>
    </w:p>
    <w:p w14:paraId="7949D4FE" w14:textId="207D06C4" w:rsidR="00954345" w:rsidRPr="00954345" w:rsidRDefault="00954345" w:rsidP="00954345"/>
    <w:p w14:paraId="79FC2921" w14:textId="77777777" w:rsidR="00A9494D" w:rsidRDefault="00954345" w:rsidP="00954345">
      <w:r w:rsidRPr="00A9494D">
        <w:t>In earlier times iterative waterfall model was used to create software. But in today's time, developers have to face many problems. The biggest problem is that in the middle of software development, the customer asks to make changes in the software. It takes a lot of time and money to make these changes.</w:t>
      </w:r>
      <w:r w:rsidRPr="00A9494D">
        <w:br/>
        <w:t>So to meet all these deficiencies, agile model was proposed in the 1990s.</w:t>
      </w:r>
      <w:r w:rsidRPr="00A9494D">
        <w:br/>
        <w:t>The agile model was primarily designed to make changes between software development so that software projects can be completed quickly.</w:t>
      </w:r>
      <w:r w:rsidRPr="00954345">
        <w:br/>
      </w:r>
    </w:p>
    <w:p w14:paraId="777955A8" w14:textId="5DB4BE7A" w:rsidR="00954345" w:rsidRDefault="00954345" w:rsidP="00954345">
      <w:r w:rsidRPr="00954345">
        <w:t>The agile model consists of the following steps: -</w:t>
      </w:r>
    </w:p>
    <w:p w14:paraId="18871057" w14:textId="0FD87340" w:rsidR="00954345" w:rsidRDefault="00954345" w:rsidP="00954345">
      <w:pPr>
        <w:pStyle w:val="bulletitem"/>
      </w:pPr>
      <w:r>
        <w:t>Requirements Gathering</w:t>
      </w:r>
    </w:p>
    <w:p w14:paraId="7DCA1BD6" w14:textId="52820D1A" w:rsidR="00954345" w:rsidRDefault="00954345" w:rsidP="00954345">
      <w:pPr>
        <w:pStyle w:val="bulletitem"/>
      </w:pPr>
      <w:r>
        <w:t>Requirements Analysis</w:t>
      </w:r>
    </w:p>
    <w:p w14:paraId="623D6FE4" w14:textId="1846F314" w:rsidR="00954345" w:rsidRDefault="00954345" w:rsidP="00954345">
      <w:pPr>
        <w:pStyle w:val="bulletitem"/>
      </w:pPr>
      <w:r>
        <w:t>Design</w:t>
      </w:r>
    </w:p>
    <w:p w14:paraId="74E7FB16" w14:textId="0FA7A2DC" w:rsidR="00954345" w:rsidRDefault="00954345" w:rsidP="00954345">
      <w:pPr>
        <w:pStyle w:val="bulletitem"/>
      </w:pPr>
      <w:r>
        <w:t>Coding</w:t>
      </w:r>
    </w:p>
    <w:p w14:paraId="2D1F938F" w14:textId="0F5F2E77" w:rsidR="00954345" w:rsidRDefault="00954345" w:rsidP="00954345">
      <w:pPr>
        <w:pStyle w:val="bulletitem"/>
      </w:pPr>
      <w:r>
        <w:t>Unit Testing</w:t>
      </w:r>
    </w:p>
    <w:p w14:paraId="518644D9" w14:textId="7A0DCE7A" w:rsidR="00954345" w:rsidRDefault="00954345" w:rsidP="00954345">
      <w:pPr>
        <w:pStyle w:val="bulletitem"/>
      </w:pPr>
      <w:r>
        <w:t>Acceptance Testing</w:t>
      </w:r>
    </w:p>
    <w:p w14:paraId="7EB72064" w14:textId="22823929" w:rsidR="00475733" w:rsidRDefault="00475733" w:rsidP="00475733">
      <w:pPr>
        <w:pStyle w:val="bulletitem"/>
        <w:numPr>
          <w:ilvl w:val="0"/>
          <w:numId w:val="0"/>
        </w:numPr>
        <w:ind w:left="227"/>
      </w:pPr>
    </w:p>
    <w:p w14:paraId="78D79635" w14:textId="25274ADC" w:rsidR="00475733" w:rsidRDefault="00475733" w:rsidP="00475733">
      <w:pPr>
        <w:pStyle w:val="p1a"/>
      </w:pPr>
      <w:r w:rsidRPr="00475733">
        <w:t xml:space="preserve">In agile model the software product is divided into small incremental parts. In this, the smallest part is developed first and then bigger than that. And each incremental part is </w:t>
      </w:r>
      <w:r w:rsidRPr="00475733">
        <w:lastRenderedPageBreak/>
        <w:t>developed on iteration. Each iteration is kept short so that it can be easily managed. And it can be completed in two to three weeks. Only one iteration is planned, developed, and deployed at a time.</w:t>
      </w:r>
    </w:p>
    <w:p w14:paraId="3B0C6BE4" w14:textId="17016043" w:rsidR="00475733" w:rsidRDefault="00475733" w:rsidP="00475733">
      <w:pPr>
        <w:pStyle w:val="p1a"/>
      </w:pPr>
    </w:p>
    <w:p w14:paraId="2F092F5B" w14:textId="77777777" w:rsidR="00475733" w:rsidRDefault="00475733" w:rsidP="00475733">
      <w:pPr>
        <w:pStyle w:val="p1a"/>
        <w:rPr>
          <w:b/>
          <w:bCs/>
        </w:rPr>
      </w:pPr>
      <w:r w:rsidRPr="00475733">
        <w:rPr>
          <w:b/>
          <w:bCs/>
        </w:rPr>
        <w:t>Principles of Agile Model</w:t>
      </w:r>
    </w:p>
    <w:p w14:paraId="2498D059" w14:textId="77777777" w:rsidR="00475733" w:rsidRDefault="00475733" w:rsidP="00475733">
      <w:pPr>
        <w:pStyle w:val="p1a"/>
        <w:rPr>
          <w:b/>
          <w:bCs/>
        </w:rPr>
      </w:pPr>
    </w:p>
    <w:p w14:paraId="2F372CB5" w14:textId="157DA487" w:rsidR="00475733" w:rsidRPr="00475733" w:rsidRDefault="00475733" w:rsidP="00475733">
      <w:pPr>
        <w:pStyle w:val="dashitem"/>
        <w:rPr>
          <w:b/>
          <w:bCs/>
        </w:rPr>
      </w:pPr>
      <w:r w:rsidRPr="00475733">
        <w:t>There is a customer representative in the development team to maintain contact with the customer at the time of software development and to understand the requirement. When an iteration is completed, stakeholders and customer representatives review it and evaluate the requirements again.</w:t>
      </w:r>
    </w:p>
    <w:p w14:paraId="101D7961" w14:textId="55C649C4" w:rsidR="00475733" w:rsidRDefault="00475733" w:rsidP="00475733">
      <w:pPr>
        <w:pStyle w:val="dashitem"/>
        <w:numPr>
          <w:ilvl w:val="0"/>
          <w:numId w:val="0"/>
        </w:numPr>
        <w:ind w:left="227" w:hanging="227"/>
      </w:pPr>
    </w:p>
    <w:p w14:paraId="3308C1A4" w14:textId="766EABF8" w:rsidR="00475733" w:rsidRPr="00475733" w:rsidRDefault="00475733" w:rsidP="00475733">
      <w:pPr>
        <w:pStyle w:val="dashitem"/>
        <w:rPr>
          <w:rStyle w:val="tlid-translation"/>
        </w:rPr>
      </w:pPr>
      <w:r>
        <w:rPr>
          <w:rStyle w:val="tlid-translation"/>
          <w:lang w:val="en"/>
        </w:rPr>
        <w:t>A working software demo is given to understand the customer's requirements. That is, it does not depend only on documentation.</w:t>
      </w:r>
    </w:p>
    <w:p w14:paraId="3340D673" w14:textId="77777777" w:rsidR="00475733" w:rsidRDefault="00475733" w:rsidP="00475733">
      <w:pPr>
        <w:pStyle w:val="ListParagraph"/>
      </w:pPr>
    </w:p>
    <w:p w14:paraId="0EC83FB6" w14:textId="076F8AAE" w:rsidR="00475733" w:rsidRPr="00475733" w:rsidRDefault="00475733" w:rsidP="00475733">
      <w:pPr>
        <w:pStyle w:val="dashitem"/>
        <w:rPr>
          <w:rStyle w:val="tlid-translation"/>
        </w:rPr>
      </w:pPr>
      <w:r>
        <w:rPr>
          <w:rStyle w:val="tlid-translation"/>
          <w:lang w:val="en"/>
        </w:rPr>
        <w:t>The incremental versions of the software have to deliver to the customer representative after a few weeks.</w:t>
      </w:r>
    </w:p>
    <w:p w14:paraId="6063EA9B" w14:textId="77777777" w:rsidR="00475733" w:rsidRDefault="00475733" w:rsidP="00475733">
      <w:pPr>
        <w:pStyle w:val="ListParagraph"/>
      </w:pPr>
    </w:p>
    <w:p w14:paraId="5D27F160" w14:textId="6CC51D55" w:rsidR="00475733" w:rsidRPr="00475733" w:rsidRDefault="00475733" w:rsidP="00475733">
      <w:pPr>
        <w:pStyle w:val="dashitem"/>
        <w:rPr>
          <w:rStyle w:val="tlid-translation"/>
        </w:rPr>
      </w:pPr>
      <w:r>
        <w:rPr>
          <w:rStyle w:val="tlid-translation"/>
          <w:lang w:val="en"/>
        </w:rPr>
        <w:t>In this model it is recommended that the size of the development team should be small (5 to 9 people) so that the team member who is able to communicate face to face.</w:t>
      </w:r>
    </w:p>
    <w:p w14:paraId="50D05CFC" w14:textId="77777777" w:rsidR="00475733" w:rsidRDefault="00475733" w:rsidP="00475733">
      <w:pPr>
        <w:pStyle w:val="ListParagraph"/>
      </w:pPr>
    </w:p>
    <w:p w14:paraId="610325DC" w14:textId="4767761A" w:rsidR="00475733" w:rsidRPr="00475733" w:rsidRDefault="00475733" w:rsidP="00475733">
      <w:pPr>
        <w:pStyle w:val="dashitem"/>
        <w:rPr>
          <w:rStyle w:val="tlid-translation"/>
        </w:rPr>
      </w:pPr>
      <w:r>
        <w:rPr>
          <w:rStyle w:val="tlid-translation"/>
          <w:lang w:val="en"/>
        </w:rPr>
        <w:t>The agile model focuses on the need to quickly complete any changes in the software.</w:t>
      </w:r>
    </w:p>
    <w:p w14:paraId="675B4CAD" w14:textId="77777777" w:rsidR="00475733" w:rsidRDefault="00475733" w:rsidP="00475733">
      <w:pPr>
        <w:pStyle w:val="ListParagraph"/>
      </w:pPr>
    </w:p>
    <w:p w14:paraId="672A9321" w14:textId="6230AD93" w:rsidR="00475733" w:rsidRPr="00475733" w:rsidRDefault="00475733" w:rsidP="00475733">
      <w:pPr>
        <w:pStyle w:val="dashitem"/>
        <w:rPr>
          <w:rStyle w:val="tlid-translation"/>
        </w:rPr>
      </w:pPr>
      <w:r>
        <w:rPr>
          <w:rStyle w:val="tlid-translation"/>
          <w:lang w:val="en"/>
        </w:rPr>
        <w:t>In agile development, two programmers work together. One programmer does the coding, the other reviews that code. Both programmers keep changing their functions, that is, sometimes someone coding, sometimes a review.</w:t>
      </w:r>
    </w:p>
    <w:p w14:paraId="40F018FC" w14:textId="77777777" w:rsidR="00475733" w:rsidRDefault="00475733" w:rsidP="00475733">
      <w:pPr>
        <w:pStyle w:val="ListParagraph"/>
      </w:pPr>
    </w:p>
    <w:p w14:paraId="007FC689" w14:textId="2864FC7F" w:rsidR="00475733" w:rsidRDefault="00475733" w:rsidP="00475733">
      <w:pPr>
        <w:pStyle w:val="dashitem"/>
        <w:numPr>
          <w:ilvl w:val="0"/>
          <w:numId w:val="0"/>
        </w:numPr>
        <w:ind w:left="227"/>
        <w:rPr>
          <w:b/>
          <w:bCs/>
        </w:rPr>
      </w:pPr>
      <w:r w:rsidRPr="00475733">
        <w:rPr>
          <w:b/>
          <w:bCs/>
        </w:rPr>
        <w:t>Advantage of Agile Model</w:t>
      </w:r>
    </w:p>
    <w:p w14:paraId="4537540D" w14:textId="76A04E3C" w:rsidR="00475733" w:rsidRDefault="00475733" w:rsidP="00475733">
      <w:pPr>
        <w:pStyle w:val="dashitem"/>
        <w:numPr>
          <w:ilvl w:val="0"/>
          <w:numId w:val="0"/>
        </w:numPr>
        <w:ind w:left="227"/>
        <w:rPr>
          <w:b/>
          <w:bCs/>
        </w:rPr>
      </w:pPr>
    </w:p>
    <w:p w14:paraId="7EE659FD" w14:textId="6D8B07E8" w:rsidR="00475733" w:rsidRPr="00475733" w:rsidRDefault="00475733" w:rsidP="00475733">
      <w:pPr>
        <w:pStyle w:val="bulletitem"/>
        <w:rPr>
          <w:rStyle w:val="tlid-translation"/>
        </w:rPr>
      </w:pPr>
      <w:r>
        <w:rPr>
          <w:rStyle w:val="tlid-translation"/>
          <w:lang w:val="en"/>
        </w:rPr>
        <w:t>In this, two programmers work together so that the coding is very good and there are very few mistakes in it</w:t>
      </w:r>
    </w:p>
    <w:p w14:paraId="09BB42E6" w14:textId="7BE545B0" w:rsidR="00475733" w:rsidRPr="00475733" w:rsidRDefault="00475733" w:rsidP="00475733">
      <w:pPr>
        <w:pStyle w:val="bulletitem"/>
        <w:rPr>
          <w:rStyle w:val="tlid-translation"/>
        </w:rPr>
      </w:pPr>
      <w:r>
        <w:rPr>
          <w:rStyle w:val="tlid-translation"/>
          <w:lang w:val="en"/>
        </w:rPr>
        <w:t>In this, the software project is completed in a very short time.</w:t>
      </w:r>
    </w:p>
    <w:p w14:paraId="25AF5C16" w14:textId="03B8C4D5" w:rsidR="00475733" w:rsidRPr="00475733" w:rsidRDefault="00475733" w:rsidP="00475733">
      <w:pPr>
        <w:pStyle w:val="bulletitem"/>
        <w:rPr>
          <w:rStyle w:val="tlid-translation"/>
        </w:rPr>
      </w:pPr>
      <w:r>
        <w:rPr>
          <w:rStyle w:val="tlid-translation"/>
          <w:lang w:val="en"/>
        </w:rPr>
        <w:t>In this, the customer representative has the idea of ​​every iteration so that he can easily change the requirement.</w:t>
      </w:r>
    </w:p>
    <w:p w14:paraId="6263C969" w14:textId="5E864F4A" w:rsidR="00475733" w:rsidRPr="00475733" w:rsidRDefault="00475733" w:rsidP="00475733">
      <w:pPr>
        <w:pStyle w:val="bulletitem"/>
        <w:rPr>
          <w:rStyle w:val="tlid-translation"/>
        </w:rPr>
      </w:pPr>
      <w:r>
        <w:rPr>
          <w:rStyle w:val="tlid-translation"/>
          <w:lang w:val="en"/>
        </w:rPr>
        <w:t>This is a very real approach to software development.</w:t>
      </w:r>
    </w:p>
    <w:p w14:paraId="619CBB3F" w14:textId="7BAB0C6C" w:rsidR="00475733" w:rsidRPr="00475733" w:rsidRDefault="00475733" w:rsidP="00475733">
      <w:pPr>
        <w:pStyle w:val="bulletitem"/>
        <w:rPr>
          <w:rStyle w:val="tlid-translation"/>
        </w:rPr>
      </w:pPr>
      <w:r>
        <w:rPr>
          <w:rStyle w:val="tlid-translation"/>
          <w:lang w:val="en"/>
        </w:rPr>
        <w:t>It focuses on teamwork</w:t>
      </w:r>
    </w:p>
    <w:p w14:paraId="6C08861D" w14:textId="54C0B0E6" w:rsidR="00475733" w:rsidRPr="00475733" w:rsidRDefault="00475733" w:rsidP="00475733">
      <w:pPr>
        <w:pStyle w:val="bulletitem"/>
        <w:rPr>
          <w:rStyle w:val="tlid-translation"/>
        </w:rPr>
      </w:pPr>
      <w:r>
        <w:rPr>
          <w:rStyle w:val="tlid-translation"/>
          <w:lang w:val="en"/>
        </w:rPr>
        <w:lastRenderedPageBreak/>
        <w:t>There are very few rules in this and the documentation is also negligible.</w:t>
      </w:r>
    </w:p>
    <w:p w14:paraId="7F4F54B9" w14:textId="5D472883" w:rsidR="00475733" w:rsidRPr="00475733" w:rsidRDefault="00475733" w:rsidP="00475733">
      <w:pPr>
        <w:pStyle w:val="bulletitem"/>
        <w:rPr>
          <w:rStyle w:val="tlid-translation"/>
        </w:rPr>
      </w:pPr>
      <w:r>
        <w:rPr>
          <w:rStyle w:val="tlid-translation"/>
          <w:lang w:val="en"/>
        </w:rPr>
        <w:t>It does not require planning.</w:t>
      </w:r>
    </w:p>
    <w:p w14:paraId="0DEA0947" w14:textId="183B7E58" w:rsidR="00475733" w:rsidRPr="00475733" w:rsidRDefault="00475733" w:rsidP="00475733">
      <w:pPr>
        <w:pStyle w:val="bulletitem"/>
        <w:rPr>
          <w:rStyle w:val="tlid-translation"/>
        </w:rPr>
      </w:pPr>
      <w:r>
        <w:rPr>
          <w:rStyle w:val="tlid-translation"/>
          <w:lang w:val="en"/>
        </w:rPr>
        <w:t>It can be easily managed.</w:t>
      </w:r>
    </w:p>
    <w:p w14:paraId="3D6AA327" w14:textId="29CD7376" w:rsidR="00475733" w:rsidRPr="000F3865" w:rsidRDefault="00475733" w:rsidP="00475733">
      <w:pPr>
        <w:pStyle w:val="bulletitem"/>
        <w:rPr>
          <w:rStyle w:val="tlid-translation"/>
        </w:rPr>
      </w:pPr>
      <w:r>
        <w:rPr>
          <w:rStyle w:val="tlid-translation"/>
          <w:lang w:val="en"/>
        </w:rPr>
        <w:t>It provides flexibility to developers.</w:t>
      </w:r>
    </w:p>
    <w:p w14:paraId="49D3393A" w14:textId="47474B39" w:rsidR="000F3865" w:rsidRDefault="000F3865" w:rsidP="000F3865">
      <w:pPr>
        <w:pStyle w:val="bulletitem"/>
        <w:numPr>
          <w:ilvl w:val="0"/>
          <w:numId w:val="0"/>
        </w:numPr>
        <w:ind w:left="227"/>
        <w:rPr>
          <w:rStyle w:val="tlid-translation"/>
          <w:lang w:val="en"/>
        </w:rPr>
      </w:pPr>
    </w:p>
    <w:p w14:paraId="151DABCB" w14:textId="3B261CF6" w:rsidR="000F3865" w:rsidRDefault="000F3865" w:rsidP="000F3865">
      <w:pPr>
        <w:pStyle w:val="bulletitem"/>
        <w:numPr>
          <w:ilvl w:val="0"/>
          <w:numId w:val="0"/>
        </w:numPr>
        <w:ind w:left="227"/>
        <w:rPr>
          <w:rStyle w:val="tlid-translation"/>
          <w:b/>
          <w:bCs/>
          <w:lang w:val="en"/>
        </w:rPr>
      </w:pPr>
      <w:r w:rsidRPr="000F3865">
        <w:rPr>
          <w:rStyle w:val="tlid-translation"/>
          <w:b/>
          <w:bCs/>
          <w:lang w:val="en"/>
        </w:rPr>
        <w:t>Disadvantages of Agile Model</w:t>
      </w:r>
    </w:p>
    <w:p w14:paraId="4031E4A1" w14:textId="37A4F69E" w:rsidR="000F3865" w:rsidRDefault="000F3865" w:rsidP="000F3865">
      <w:pPr>
        <w:pStyle w:val="p1a"/>
        <w:rPr>
          <w:rStyle w:val="tlid-translation"/>
          <w:lang w:val="en"/>
        </w:rPr>
      </w:pPr>
      <w:r>
        <w:rPr>
          <w:rStyle w:val="tlid-translation"/>
          <w:lang w:val="en"/>
        </w:rPr>
        <w:t>Its disadvantages are as follows: -</w:t>
      </w:r>
    </w:p>
    <w:p w14:paraId="7D088CD3" w14:textId="3074E694" w:rsidR="000F3865" w:rsidRPr="000F3865" w:rsidRDefault="000F3865" w:rsidP="000F3865">
      <w:pPr>
        <w:pStyle w:val="bulletitem"/>
        <w:rPr>
          <w:rStyle w:val="tlid-translation"/>
        </w:rPr>
      </w:pPr>
      <w:r>
        <w:rPr>
          <w:rStyle w:val="tlid-translation"/>
          <w:lang w:val="en"/>
        </w:rPr>
        <w:t>It cannot handle complex dependencies</w:t>
      </w:r>
    </w:p>
    <w:p w14:paraId="0FBE7BD5" w14:textId="4D9C3E39" w:rsidR="000F3865" w:rsidRPr="000F3865" w:rsidRDefault="000F3865" w:rsidP="000F3865">
      <w:pPr>
        <w:pStyle w:val="bulletitem"/>
        <w:rPr>
          <w:rStyle w:val="tlid-translation"/>
        </w:rPr>
      </w:pPr>
      <w:r>
        <w:rPr>
          <w:rStyle w:val="tlid-translation"/>
          <w:lang w:val="en"/>
        </w:rPr>
        <w:t>There is confusion in development due to lack of formal documentation in it.</w:t>
      </w:r>
    </w:p>
    <w:p w14:paraId="7E0BEAD8" w14:textId="7854C020" w:rsidR="000F3865" w:rsidRPr="000F3865" w:rsidRDefault="000F3865" w:rsidP="000F3865">
      <w:pPr>
        <w:pStyle w:val="bulletitem"/>
        <w:rPr>
          <w:rStyle w:val="tlid-translation"/>
        </w:rPr>
      </w:pPr>
      <w:r>
        <w:rPr>
          <w:rStyle w:val="tlid-translation"/>
          <w:lang w:val="en"/>
        </w:rPr>
        <w:t>It depends mostly on the customer representative, if the customer representative gives any wrong information then the software can become wrong.</w:t>
      </w:r>
    </w:p>
    <w:p w14:paraId="665B8216" w14:textId="157FA20B" w:rsidR="000F3865" w:rsidRPr="000F3865" w:rsidRDefault="000F3865" w:rsidP="000F3865">
      <w:pPr>
        <w:pStyle w:val="bulletitem"/>
        <w:rPr>
          <w:rStyle w:val="tlid-translation"/>
        </w:rPr>
      </w:pPr>
      <w:r>
        <w:rPr>
          <w:rStyle w:val="tlid-translation"/>
          <w:lang w:val="en"/>
        </w:rPr>
        <w:t>Only experienced programmers can take a decision in this. New programmers cannot take any decision.</w:t>
      </w:r>
    </w:p>
    <w:p w14:paraId="5C782D2D" w14:textId="14CB0DF4" w:rsidR="000F3865" w:rsidRPr="000F3865" w:rsidRDefault="000F3865" w:rsidP="000F3865">
      <w:pPr>
        <w:pStyle w:val="bulletitem"/>
        <w:rPr>
          <w:rStyle w:val="tlid-translation"/>
        </w:rPr>
      </w:pPr>
      <w:r>
        <w:rPr>
          <w:rStyle w:val="tlid-translation"/>
          <w:lang w:val="en"/>
        </w:rPr>
        <w:t>In the beginning of software development, the amount of effort and time it will take to make the software is not known.</w:t>
      </w:r>
    </w:p>
    <w:p w14:paraId="4CE30030" w14:textId="3B8B1445" w:rsidR="000F3865" w:rsidRDefault="000F3865" w:rsidP="000F3865">
      <w:pPr>
        <w:pStyle w:val="bulletitem"/>
        <w:numPr>
          <w:ilvl w:val="0"/>
          <w:numId w:val="0"/>
        </w:numPr>
        <w:ind w:left="227"/>
        <w:rPr>
          <w:rStyle w:val="tlid-translation"/>
          <w:lang w:val="en"/>
        </w:rPr>
      </w:pPr>
    </w:p>
    <w:p w14:paraId="619564F2" w14:textId="4A6A06D5" w:rsidR="000F3865" w:rsidRPr="000F3865" w:rsidRDefault="000F3865" w:rsidP="000F3865">
      <w:pPr>
        <w:pStyle w:val="bulletitem"/>
        <w:numPr>
          <w:ilvl w:val="0"/>
          <w:numId w:val="0"/>
        </w:numPr>
        <w:ind w:left="227"/>
        <w:rPr>
          <w:rStyle w:val="tlid-translation"/>
          <w:b/>
          <w:bCs/>
          <w:lang w:val="en"/>
        </w:rPr>
      </w:pPr>
      <w:r w:rsidRPr="000F3865">
        <w:rPr>
          <w:rStyle w:val="tlid-translation"/>
          <w:b/>
          <w:bCs/>
          <w:lang w:val="en"/>
        </w:rPr>
        <w:t>Type of Agile SDLC models</w:t>
      </w:r>
    </w:p>
    <w:p w14:paraId="6094F158" w14:textId="4CFBA040" w:rsidR="000F3865" w:rsidRDefault="000F3865" w:rsidP="000F3865">
      <w:pPr>
        <w:pStyle w:val="bulletitem"/>
        <w:numPr>
          <w:ilvl w:val="0"/>
          <w:numId w:val="0"/>
        </w:numPr>
        <w:ind w:left="227"/>
        <w:rPr>
          <w:rStyle w:val="tlid-translation"/>
          <w:lang w:val="en"/>
        </w:rPr>
      </w:pPr>
    </w:p>
    <w:p w14:paraId="6C3F8493" w14:textId="1CF1E978" w:rsidR="000F3865" w:rsidRDefault="000F3865" w:rsidP="000F3865">
      <w:pPr>
        <w:pStyle w:val="bulletitem"/>
      </w:pPr>
      <w:r>
        <w:t>Scrum</w:t>
      </w:r>
    </w:p>
    <w:p w14:paraId="07964F21" w14:textId="36F44292" w:rsidR="00E15A9C" w:rsidRDefault="00E15A9C" w:rsidP="00E15A9C">
      <w:pPr>
        <w:pStyle w:val="bulletitem"/>
        <w:numPr>
          <w:ilvl w:val="0"/>
          <w:numId w:val="0"/>
        </w:numPr>
        <w:ind w:left="227"/>
      </w:pPr>
      <w:r>
        <w:rPr>
          <w:noProof/>
        </w:rPr>
        <w:drawing>
          <wp:inline distT="0" distB="0" distL="0" distR="0" wp14:anchorId="53AAA930" wp14:editId="4EB849FE">
            <wp:extent cx="4392930" cy="2442210"/>
            <wp:effectExtent l="0" t="0" r="7620" b="0"/>
            <wp:docPr id="4" name="Picture 4" descr="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um Frame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2930" cy="2442210"/>
                    </a:xfrm>
                    <a:prstGeom prst="rect">
                      <a:avLst/>
                    </a:prstGeom>
                    <a:noFill/>
                    <a:ln>
                      <a:noFill/>
                    </a:ln>
                  </pic:spPr>
                </pic:pic>
              </a:graphicData>
            </a:graphic>
          </wp:inline>
        </w:drawing>
      </w:r>
    </w:p>
    <w:p w14:paraId="581C9B85" w14:textId="2495E7F4" w:rsidR="001F2966" w:rsidRDefault="001F2966" w:rsidP="001F2966">
      <w:pPr>
        <w:pStyle w:val="p1a"/>
      </w:pPr>
      <w:r w:rsidRPr="001F2966">
        <w:t>Sc</w:t>
      </w:r>
      <w:r>
        <w:t>rum</w:t>
      </w:r>
      <w:r w:rsidRPr="001F2966">
        <w:t xml:space="preserve"> is a Software Product Development Strategy that prepares software developers as a team to reach a common goal. Manufactures ready market products. This is a widely used subset of agile software development.</w:t>
      </w:r>
    </w:p>
    <w:p w14:paraId="272DDEA9" w14:textId="77777777" w:rsidR="001F2966" w:rsidRDefault="001F2966" w:rsidP="001F2966">
      <w:pPr>
        <w:pStyle w:val="p1a"/>
      </w:pPr>
    </w:p>
    <w:p w14:paraId="6107C2BD" w14:textId="27D4BB9B" w:rsidR="001F2966" w:rsidRDefault="001F2966" w:rsidP="001F2966">
      <w:pPr>
        <w:pStyle w:val="p1a"/>
      </w:pPr>
      <w:r>
        <w:t>Scrum is a system through which people and organizations can develop specific and appropriate ways of working for their time and condition.</w:t>
      </w:r>
    </w:p>
    <w:p w14:paraId="01C6A6BA" w14:textId="77777777" w:rsidR="001F2966" w:rsidRDefault="001F2966" w:rsidP="001F2966">
      <w:pPr>
        <w:pStyle w:val="p1a"/>
      </w:pPr>
    </w:p>
    <w:p w14:paraId="3CF6EDC9" w14:textId="77777777" w:rsidR="001F2966" w:rsidRDefault="001F2966" w:rsidP="001F2966">
      <w:pPr>
        <w:pStyle w:val="p1a"/>
      </w:pPr>
      <w:r>
        <w:lastRenderedPageBreak/>
        <w:t>The scrum rules and principles all serve the experimental principle or experimental working methods of control, as the best example for dealing with complex or complex situations.</w:t>
      </w:r>
    </w:p>
    <w:p w14:paraId="680D050C" w14:textId="77777777" w:rsidR="001F2966" w:rsidRDefault="001F2966" w:rsidP="001F2966">
      <w:pPr>
        <w:pStyle w:val="p1a"/>
      </w:pPr>
    </w:p>
    <w:p w14:paraId="25F04E70" w14:textId="7C8F7FBF" w:rsidR="001F2966" w:rsidRDefault="001F2966" w:rsidP="001F2966">
      <w:pPr>
        <w:pStyle w:val="p1a"/>
      </w:pPr>
      <w:r>
        <w:t>In any case, there are more than the rules and principles for scrum. Scrum is more about behaviors than ways of working.</w:t>
      </w:r>
    </w:p>
    <w:p w14:paraId="2824ABBD" w14:textId="33215B89" w:rsidR="00AE0BEF" w:rsidRDefault="00AE0BEF" w:rsidP="001F2966">
      <w:pPr>
        <w:pStyle w:val="p1a"/>
      </w:pPr>
    </w:p>
    <w:p w14:paraId="21C1751B" w14:textId="50DE5249" w:rsidR="00F47630" w:rsidRDefault="00F47630" w:rsidP="00F47630">
      <w:pPr>
        <w:pStyle w:val="dashitem"/>
      </w:pPr>
      <w:r>
        <w:t>Scrum Players</w:t>
      </w:r>
    </w:p>
    <w:p w14:paraId="17F9F5D7" w14:textId="023BB583" w:rsidR="00AE0BEF" w:rsidRDefault="00AE0BEF" w:rsidP="001F2966">
      <w:pPr>
        <w:pStyle w:val="p1a"/>
      </w:pPr>
      <w:r>
        <w:t>Three main role of Scrum team can be as follows:</w:t>
      </w:r>
    </w:p>
    <w:p w14:paraId="3E256786" w14:textId="28F20A61" w:rsidR="00AE0BEF" w:rsidRDefault="00AE0BEF" w:rsidP="00AE0BEF">
      <w:pPr>
        <w:pStyle w:val="dashitem"/>
        <w:numPr>
          <w:ilvl w:val="2"/>
          <w:numId w:val="12"/>
        </w:numPr>
      </w:pPr>
      <w:r>
        <w:t>The Scrum Team</w:t>
      </w:r>
    </w:p>
    <w:p w14:paraId="6884F56A" w14:textId="6DAC35AF" w:rsidR="00AE0BEF" w:rsidRDefault="00AE0BEF" w:rsidP="00AE0BEF">
      <w:pPr>
        <w:pStyle w:val="dashitem"/>
        <w:numPr>
          <w:ilvl w:val="2"/>
          <w:numId w:val="12"/>
        </w:numPr>
      </w:pPr>
      <w:r>
        <w:t>The Scrum Master</w:t>
      </w:r>
    </w:p>
    <w:p w14:paraId="535E1245" w14:textId="77777777" w:rsidR="00AE0BEF" w:rsidRDefault="00AE0BEF" w:rsidP="00AE0BEF">
      <w:pPr>
        <w:pStyle w:val="p1a"/>
        <w:rPr>
          <w:rFonts w:eastAsiaTheme="minorEastAsia"/>
          <w:lang w:val="en" w:eastAsia="en-US"/>
        </w:rPr>
      </w:pPr>
      <w:r>
        <w:rPr>
          <w:rFonts w:eastAsiaTheme="minorEastAsia"/>
          <w:lang w:val="en" w:eastAsia="en-US"/>
        </w:rPr>
        <w:t>A Scrum Master is a facilitator and Servant Leader who encourages and demands self-organization from the development team, enables close cooperation across all roles and functions, addresses resource issue and disobedience of scrum practices, protects the team from external and internal distractions, removes impediments so the team can focus on the work at hand and follow scrum practices and is not typically a manager or lead, but he is an influential leader and coach who does not do direct command and control.</w:t>
      </w:r>
    </w:p>
    <w:p w14:paraId="029477C9" w14:textId="77777777" w:rsidR="00AE0BEF" w:rsidRDefault="00AE0BEF" w:rsidP="00AE0BEF">
      <w:pPr>
        <w:pStyle w:val="dashitem"/>
        <w:numPr>
          <w:ilvl w:val="0"/>
          <w:numId w:val="0"/>
        </w:numPr>
        <w:ind w:left="680"/>
      </w:pPr>
    </w:p>
    <w:p w14:paraId="20B4FD4F" w14:textId="20C0DF1B" w:rsidR="00AE0BEF" w:rsidRDefault="00AE0BEF" w:rsidP="00AE0BEF">
      <w:pPr>
        <w:pStyle w:val="dashitem"/>
        <w:numPr>
          <w:ilvl w:val="2"/>
          <w:numId w:val="12"/>
        </w:numPr>
      </w:pPr>
      <w:r>
        <w:t>The Scrum Product Owner</w:t>
      </w:r>
    </w:p>
    <w:p w14:paraId="41998923" w14:textId="77777777" w:rsidR="00AE0BEF" w:rsidRPr="00AE0BEF" w:rsidRDefault="00AE0BEF" w:rsidP="00AE0BEF">
      <w:pPr>
        <w:pStyle w:val="p1a"/>
        <w:rPr>
          <w:rFonts w:eastAsiaTheme="minorEastAsia"/>
        </w:rPr>
      </w:pPr>
      <w:r w:rsidRPr="00AE0BEF">
        <w:rPr>
          <w:rFonts w:eastAsiaTheme="minorEastAsia"/>
        </w:rPr>
        <w:t>The Product Owner is responsible for maximizing return on investment (ROI) by identifying product features, translating these into a prioritized list, deciding which should be at the top of the list for the next Sprint, and continually re-prioritizing and refining the list. The Product Owner has profit and loss responsibility for the product, assuming it is a commercial product. Product Owner in Agile is like a spokesperson for customer and needs to represent them,</w:t>
      </w:r>
    </w:p>
    <w:p w14:paraId="3A2ED277" w14:textId="77777777" w:rsidR="00AE0BEF" w:rsidRDefault="00AE0BEF" w:rsidP="00AE0BEF">
      <w:pPr>
        <w:rPr>
          <w:rFonts w:eastAsiaTheme="minorEastAsia"/>
          <w:lang w:val="en" w:eastAsia="en-US"/>
        </w:rPr>
      </w:pPr>
    </w:p>
    <w:p w14:paraId="314CF566" w14:textId="77777777" w:rsidR="00AE0BEF" w:rsidRDefault="00AE0BEF" w:rsidP="00AE0BEF">
      <w:pPr>
        <w:rPr>
          <w:rFonts w:eastAsiaTheme="minorEastAsia"/>
          <w:lang w:val="en" w:eastAsia="en-US"/>
        </w:rPr>
      </w:pPr>
      <w:r>
        <w:rPr>
          <w:rFonts w:eastAsiaTheme="minorEastAsia"/>
          <w:lang w:val="en" w:eastAsia="en-US"/>
        </w:rPr>
        <w:t>A Product Owner owns the Product backlog and writes user stories and acceptance criteria, is responsible for prioritizing the Product Backlog is prioritized and decides the release date and the content, accepts or rejects product backlog item, has the power to cancel the Sprint, if he thinks the Sprint goal is redundant and is the one who is responsible for the Return on Investment (ROI) of the product.</w:t>
      </w:r>
    </w:p>
    <w:p w14:paraId="223BCC07" w14:textId="24EEE886" w:rsidR="00AE0BEF" w:rsidRDefault="00AE0BEF" w:rsidP="00AE0BEF">
      <w:pPr>
        <w:pStyle w:val="dashitem"/>
        <w:numPr>
          <w:ilvl w:val="0"/>
          <w:numId w:val="0"/>
        </w:numPr>
        <w:ind w:left="680"/>
      </w:pPr>
    </w:p>
    <w:p w14:paraId="5E635CE0" w14:textId="69E87425" w:rsidR="00F47630" w:rsidRDefault="00F47630" w:rsidP="00F47630">
      <w:pPr>
        <w:pStyle w:val="dashitem"/>
      </w:pPr>
      <w:r>
        <w:t>Scrum Artifacts</w:t>
      </w:r>
    </w:p>
    <w:p w14:paraId="288F4065" w14:textId="6001271A" w:rsidR="00F47630" w:rsidRPr="00F47630" w:rsidRDefault="00F47630" w:rsidP="00F47630">
      <w:pPr>
        <w:pStyle w:val="p1a"/>
      </w:pPr>
      <w:r w:rsidRPr="00F47630">
        <w:t>In Scrum, artifacts are “information radiators” and they serve to capture the shared understanding of the team at a point in time.</w:t>
      </w:r>
    </w:p>
    <w:p w14:paraId="21A61CC6" w14:textId="77777777" w:rsidR="00F47630" w:rsidRPr="00F47630" w:rsidRDefault="00F47630" w:rsidP="00F47630">
      <w:pPr>
        <w:rPr>
          <w:lang w:val="en-SH" w:eastAsia="en-SH"/>
        </w:rPr>
      </w:pPr>
    </w:p>
    <w:p w14:paraId="1AA62ADA" w14:textId="77777777" w:rsidR="00F47630" w:rsidRPr="00F47630" w:rsidRDefault="00F47630" w:rsidP="00F47630">
      <w:pPr>
        <w:rPr>
          <w:lang w:val="en-SH" w:eastAsia="en-SH"/>
        </w:rPr>
      </w:pPr>
      <w:r w:rsidRPr="00F47630">
        <w:rPr>
          <w:lang w:val="en-SH" w:eastAsia="en-SH"/>
        </w:rPr>
        <w:t xml:space="preserve">In a co-located Scrum team, artifacts play a vital role for the team to reflect themselves on how they are doing with the sprint goal. Artifacts defined by Scrum are </w:t>
      </w:r>
      <w:r w:rsidRPr="00F47630">
        <w:rPr>
          <w:lang w:val="en-SH" w:eastAsia="en-SH"/>
        </w:rPr>
        <w:lastRenderedPageBreak/>
        <w:t>specifically designed to maximize transparency of key information so that everybody has the same understanding of the artifact.</w:t>
      </w:r>
    </w:p>
    <w:p w14:paraId="37CF4E24" w14:textId="77777777" w:rsidR="00F47630" w:rsidRDefault="00F47630" w:rsidP="00F47630">
      <w:pPr>
        <w:rPr>
          <w:lang w:val="en-SH" w:eastAsia="en-SH"/>
        </w:rPr>
      </w:pPr>
    </w:p>
    <w:p w14:paraId="73C69D99" w14:textId="2745F12E" w:rsidR="00F47630" w:rsidRDefault="00F47630" w:rsidP="00F47630">
      <w:pPr>
        <w:rPr>
          <w:lang w:val="en-SH" w:eastAsia="en-SH"/>
        </w:rPr>
      </w:pPr>
      <w:r w:rsidRPr="00F47630">
        <w:rPr>
          <w:lang w:val="en-SH" w:eastAsia="en-SH"/>
        </w:rPr>
        <w:t>Per the latest Scrum guide, Scrum framework defines 3 essential artifacts.</w:t>
      </w:r>
    </w:p>
    <w:p w14:paraId="4142384B" w14:textId="24767322" w:rsidR="00F47630" w:rsidRDefault="00F47630" w:rsidP="00F47630">
      <w:pPr>
        <w:rPr>
          <w:lang w:val="en-SH" w:eastAsia="en-SH"/>
        </w:rPr>
      </w:pPr>
    </w:p>
    <w:p w14:paraId="6F2BA9AE" w14:textId="3875CC0B" w:rsidR="00F47630" w:rsidRDefault="00F47630" w:rsidP="00F47630">
      <w:pPr>
        <w:pStyle w:val="dashitem"/>
        <w:numPr>
          <w:ilvl w:val="2"/>
          <w:numId w:val="12"/>
        </w:numPr>
        <w:rPr>
          <w:lang w:val="en-GB" w:eastAsia="en-SH"/>
        </w:rPr>
      </w:pPr>
      <w:r>
        <w:rPr>
          <w:lang w:val="en-GB" w:eastAsia="en-SH"/>
        </w:rPr>
        <w:t>Product Backlog</w:t>
      </w:r>
    </w:p>
    <w:p w14:paraId="1A21A50E" w14:textId="4C2B7B2A" w:rsidR="00F47630" w:rsidRDefault="00F47630" w:rsidP="00F47630">
      <w:pPr>
        <w:pStyle w:val="dashitem"/>
        <w:numPr>
          <w:ilvl w:val="2"/>
          <w:numId w:val="12"/>
        </w:numPr>
        <w:rPr>
          <w:lang w:val="en-GB" w:eastAsia="en-SH"/>
        </w:rPr>
      </w:pPr>
      <w:r>
        <w:rPr>
          <w:lang w:val="en-GB" w:eastAsia="en-SH"/>
        </w:rPr>
        <w:t>Sprint Backlog</w:t>
      </w:r>
    </w:p>
    <w:p w14:paraId="64D78D93" w14:textId="3A0B95A6" w:rsidR="00F47630" w:rsidRDefault="00F47630" w:rsidP="00F47630">
      <w:pPr>
        <w:pStyle w:val="dashitem"/>
        <w:numPr>
          <w:ilvl w:val="2"/>
          <w:numId w:val="12"/>
        </w:numPr>
        <w:rPr>
          <w:lang w:val="en-GB" w:eastAsia="en-SH"/>
        </w:rPr>
      </w:pPr>
      <w:r>
        <w:rPr>
          <w:lang w:val="en-GB" w:eastAsia="en-SH"/>
        </w:rPr>
        <w:t>Product Increment</w:t>
      </w:r>
    </w:p>
    <w:p w14:paraId="6978CDE1" w14:textId="5A7F2301" w:rsidR="00F47630" w:rsidRDefault="00F47630" w:rsidP="00F47630">
      <w:pPr>
        <w:pStyle w:val="dashitem"/>
        <w:numPr>
          <w:ilvl w:val="0"/>
          <w:numId w:val="0"/>
        </w:numPr>
        <w:ind w:left="680"/>
        <w:rPr>
          <w:lang w:val="en-GB" w:eastAsia="en-SH"/>
        </w:rPr>
      </w:pPr>
    </w:p>
    <w:p w14:paraId="5A6EB747" w14:textId="0EC7B2FB" w:rsidR="00F47630" w:rsidRDefault="00F47630" w:rsidP="00E15A9C">
      <w:pPr>
        <w:pStyle w:val="dashitem"/>
        <w:rPr>
          <w:lang w:val="en-GB" w:eastAsia="en-SH"/>
        </w:rPr>
      </w:pPr>
      <w:r>
        <w:rPr>
          <w:lang w:val="en-GB" w:eastAsia="en-SH"/>
        </w:rPr>
        <w:t>Definition of Done in Scrum</w:t>
      </w:r>
    </w:p>
    <w:p w14:paraId="1D5978DC" w14:textId="0ABB7B11" w:rsidR="00E15A9C" w:rsidRPr="00F47630" w:rsidRDefault="00E15A9C" w:rsidP="00F47630">
      <w:pPr>
        <w:pStyle w:val="p1a"/>
      </w:pPr>
      <w:r w:rsidRPr="00F47630">
        <w:t>it is</w:t>
      </w:r>
      <w:r w:rsidR="00F47630" w:rsidRPr="00F47630">
        <w:t xml:space="preserve"> the acceptance criteria that are common to every single user story.</w:t>
      </w:r>
      <w:r>
        <w:t xml:space="preserve"> It satisfies that code have had a review, have been tested and be immediately deployable.</w:t>
      </w:r>
    </w:p>
    <w:p w14:paraId="15BCAB9A" w14:textId="1B758D1D" w:rsidR="00F47630" w:rsidRDefault="00E15A9C" w:rsidP="00E15A9C">
      <w:pPr>
        <w:pStyle w:val="dashitem"/>
      </w:pPr>
      <w:r>
        <w:t>Scrum Events</w:t>
      </w:r>
    </w:p>
    <w:p w14:paraId="07B3520D" w14:textId="5BB77159" w:rsidR="00E15A9C" w:rsidRDefault="00E15A9C" w:rsidP="00E15A9C">
      <w:pPr>
        <w:pStyle w:val="dashitem"/>
        <w:numPr>
          <w:ilvl w:val="0"/>
          <w:numId w:val="0"/>
        </w:numPr>
        <w:ind w:left="227"/>
      </w:pPr>
      <w:r>
        <w:t>There are five events in the scrum</w:t>
      </w:r>
    </w:p>
    <w:p w14:paraId="27843994" w14:textId="57A2595F" w:rsidR="00E15A9C" w:rsidRDefault="00E15A9C" w:rsidP="00E15A9C">
      <w:pPr>
        <w:pStyle w:val="bulletitem"/>
        <w:numPr>
          <w:ilvl w:val="2"/>
          <w:numId w:val="11"/>
        </w:numPr>
      </w:pPr>
      <w:r>
        <w:t>The Sprint</w:t>
      </w:r>
    </w:p>
    <w:p w14:paraId="0A4B729F" w14:textId="4F0D7695" w:rsidR="00E15A9C" w:rsidRDefault="00E15A9C" w:rsidP="00E15A9C">
      <w:pPr>
        <w:pStyle w:val="bulletitem"/>
        <w:numPr>
          <w:ilvl w:val="2"/>
          <w:numId w:val="11"/>
        </w:numPr>
      </w:pPr>
      <w:r>
        <w:t>The Sprint Planning</w:t>
      </w:r>
    </w:p>
    <w:p w14:paraId="23A7F70D" w14:textId="0B4BD07A" w:rsidR="00E15A9C" w:rsidRDefault="00E15A9C" w:rsidP="00E15A9C">
      <w:pPr>
        <w:pStyle w:val="bulletitem"/>
        <w:numPr>
          <w:ilvl w:val="2"/>
          <w:numId w:val="11"/>
        </w:numPr>
      </w:pPr>
      <w:r>
        <w:t>The daily scrum</w:t>
      </w:r>
    </w:p>
    <w:p w14:paraId="76899F46" w14:textId="24798399" w:rsidR="00E15A9C" w:rsidRDefault="00E15A9C" w:rsidP="00E15A9C">
      <w:pPr>
        <w:pStyle w:val="bulletitem"/>
        <w:numPr>
          <w:ilvl w:val="2"/>
          <w:numId w:val="11"/>
        </w:numPr>
      </w:pPr>
      <w:r>
        <w:t>The sprint reviews</w:t>
      </w:r>
    </w:p>
    <w:p w14:paraId="47772089" w14:textId="74BCC4FB" w:rsidR="00E15A9C" w:rsidRDefault="00E15A9C" w:rsidP="00E15A9C">
      <w:pPr>
        <w:pStyle w:val="bulletitem"/>
        <w:numPr>
          <w:ilvl w:val="2"/>
          <w:numId w:val="11"/>
        </w:numPr>
      </w:pPr>
      <w:r>
        <w:t>The sprint retrospective.</w:t>
      </w:r>
    </w:p>
    <w:p w14:paraId="4AC98F41" w14:textId="6F369B54" w:rsidR="001F2966" w:rsidRDefault="001F2966" w:rsidP="001F2966">
      <w:pPr>
        <w:pStyle w:val="bulletitem"/>
        <w:numPr>
          <w:ilvl w:val="0"/>
          <w:numId w:val="0"/>
        </w:numPr>
        <w:ind w:left="227"/>
      </w:pPr>
    </w:p>
    <w:p w14:paraId="487E8854" w14:textId="532BB909" w:rsidR="000F3865" w:rsidRDefault="000F3865" w:rsidP="000F3865">
      <w:pPr>
        <w:pStyle w:val="bulletitem"/>
      </w:pPr>
      <w:r>
        <w:t>Crystal Methodologies</w:t>
      </w:r>
    </w:p>
    <w:p w14:paraId="5AA9A745" w14:textId="68144266" w:rsidR="00E15A9C" w:rsidRPr="00E15A9C" w:rsidRDefault="00E15A9C" w:rsidP="00E15A9C">
      <w:pPr>
        <w:pStyle w:val="p1a"/>
      </w:pPr>
      <w:r w:rsidRPr="00E15A9C">
        <w:t xml:space="preserve">The Crystal methodology is a family of smaller agile methodologies </w:t>
      </w:r>
      <w:r w:rsidR="00D2035B">
        <w:t>that is</w:t>
      </w:r>
      <w:r w:rsidRPr="00E15A9C">
        <w:t xml:space="preserve"> Crystal clear, Crystal yellow, Crystal red </w:t>
      </w:r>
      <w:r w:rsidR="00835673" w:rsidRPr="00E15A9C">
        <w:t>etc.</w:t>
      </w:r>
    </w:p>
    <w:p w14:paraId="3982E9B1" w14:textId="77777777" w:rsidR="00E15A9C" w:rsidRDefault="00E15A9C" w:rsidP="00E15A9C"/>
    <w:p w14:paraId="4F667705" w14:textId="309CE429" w:rsidR="00E15A9C" w:rsidRDefault="00E15A9C" w:rsidP="00E15A9C">
      <w:r>
        <w:t>Crystal methodology focuses on early delivery of working software cycle, very high involvement of users. The Crystal methodology says each project should be unique and requires the application of different processes, practices, and policies. This is why c</w:t>
      </w:r>
      <w:r w:rsidR="00835673">
        <w:t>r</w:t>
      </w:r>
      <w:r>
        <w:t>ystal to be as one of the most lightweight agile methodologies.</w:t>
      </w:r>
    </w:p>
    <w:p w14:paraId="05453FC5" w14:textId="15A5F7CC" w:rsidR="0040086E" w:rsidRDefault="000F3865" w:rsidP="0040086E">
      <w:pPr>
        <w:pStyle w:val="bulletitem"/>
      </w:pPr>
      <w:r>
        <w:t>Feature Driven Development (FDD)</w:t>
      </w:r>
    </w:p>
    <w:p w14:paraId="74030006" w14:textId="77777777" w:rsidR="0040086E" w:rsidRPr="0040086E" w:rsidRDefault="0040086E" w:rsidP="0040086E">
      <w:pPr>
        <w:pStyle w:val="p1a"/>
        <w:rPr>
          <w:rFonts w:eastAsiaTheme="minorEastAsia"/>
        </w:rPr>
      </w:pPr>
      <w:r w:rsidRPr="0040086E">
        <w:rPr>
          <w:rFonts w:eastAsiaTheme="minorEastAsia"/>
        </w:rPr>
        <w:t>Involved with product owners, developers, stakeholders, the Feature Driven Development (FDD) methodology involves turning models into builds at every 2 weeks iterations. as compare to XP and SCRUM, Feature Driven Development (FDD) centers on strict operations that involve the walkthrough of domains, as well as design, code and inspection.</w:t>
      </w:r>
    </w:p>
    <w:p w14:paraId="3224D5C0" w14:textId="77777777" w:rsidR="0040086E" w:rsidRDefault="0040086E" w:rsidP="0040086E">
      <w:pPr>
        <w:rPr>
          <w:rFonts w:eastAsiaTheme="minorEastAsia"/>
          <w:lang w:val="en" w:eastAsia="en-US"/>
        </w:rPr>
      </w:pPr>
    </w:p>
    <w:p w14:paraId="4A28EC0F" w14:textId="62915A7F" w:rsidR="0040086E" w:rsidRDefault="0040086E" w:rsidP="0040086E">
      <w:pPr>
        <w:rPr>
          <w:rFonts w:eastAsiaTheme="minorEastAsia"/>
          <w:lang w:val="en" w:eastAsia="en-US"/>
        </w:rPr>
      </w:pPr>
      <w:r>
        <w:rPr>
          <w:rFonts w:eastAsiaTheme="minorEastAsia"/>
          <w:lang w:val="en" w:eastAsia="en-US"/>
        </w:rPr>
        <w:t>The model on lots of features. For every distinctive attribute, a development and design plan are implemented. after a series of inspections, a unit test is performed to see whether it is ready for the development stage.</w:t>
      </w:r>
    </w:p>
    <w:p w14:paraId="1EF4D5F7" w14:textId="77777777" w:rsidR="0040086E" w:rsidRDefault="0040086E" w:rsidP="0040086E">
      <w:pPr>
        <w:rPr>
          <w:rFonts w:eastAsiaTheme="minorEastAsia"/>
          <w:lang w:val="en" w:eastAsia="en-US"/>
        </w:rPr>
      </w:pPr>
    </w:p>
    <w:p w14:paraId="31C12864" w14:textId="26749196" w:rsidR="0040086E" w:rsidRDefault="0040086E" w:rsidP="0040086E">
      <w:pPr>
        <w:rPr>
          <w:rFonts w:eastAsiaTheme="minorEastAsia"/>
          <w:lang w:val="en" w:eastAsia="en-US"/>
        </w:rPr>
      </w:pPr>
      <w:r>
        <w:rPr>
          <w:rFonts w:eastAsiaTheme="minorEastAsia"/>
          <w:lang w:val="en" w:eastAsia="en-US"/>
        </w:rPr>
        <w:lastRenderedPageBreak/>
        <w:t>Feature Driven Development (FDD) recommends a strict organization of the building process, which results in viable software that can be produced on a consistent basis. On the plus side, Feature Driven Development (FDD) facilitates high quality documentation and design also code assessment. However, the method demands a high level of design skill and planning prediction — early undesirable feature</w:t>
      </w:r>
      <w:r>
        <w:rPr>
          <w:rFonts w:eastAsiaTheme="minorEastAsia"/>
          <w:lang w:val="en-GB" w:eastAsia="en-US"/>
        </w:rPr>
        <w:t xml:space="preserve"> </w:t>
      </w:r>
      <w:r>
        <w:rPr>
          <w:rFonts w:eastAsiaTheme="minorEastAsia"/>
          <w:lang w:val="en" w:eastAsia="en-US"/>
        </w:rPr>
        <w:t>can lead to lengthy</w:t>
      </w:r>
      <w:r>
        <w:rPr>
          <w:rFonts w:eastAsiaTheme="minorEastAsia"/>
          <w:lang w:val="en-GB" w:eastAsia="en-US"/>
        </w:rPr>
        <w:t xml:space="preserve"> </w:t>
      </w:r>
      <w:r>
        <w:rPr>
          <w:rFonts w:eastAsiaTheme="minorEastAsia"/>
          <w:lang w:val="en" w:eastAsia="en-US"/>
        </w:rPr>
        <w:t>corrections. Feature Driven Development (Feature Driven Development (FDD)) is most optimal for big business developers in the banking and financial sectors, where process maturity and quality control are obligatory.</w:t>
      </w:r>
    </w:p>
    <w:p w14:paraId="1B2015B8" w14:textId="77777777" w:rsidR="0040086E" w:rsidRDefault="0040086E" w:rsidP="0040086E">
      <w:pPr>
        <w:pStyle w:val="p1a"/>
      </w:pPr>
    </w:p>
    <w:p w14:paraId="6E4D2FEB" w14:textId="1FD7FD69" w:rsidR="000F3865" w:rsidRDefault="000F3865" w:rsidP="000F3865">
      <w:pPr>
        <w:pStyle w:val="bulletitem"/>
      </w:pPr>
      <w:r>
        <w:t>Lean Software Development</w:t>
      </w:r>
    </w:p>
    <w:p w14:paraId="742ED617" w14:textId="23EC68AF" w:rsidR="0040086E" w:rsidRDefault="0040086E" w:rsidP="0040086E">
      <w:pPr>
        <w:pStyle w:val="p1a"/>
        <w:rPr>
          <w:rFonts w:eastAsiaTheme="minorEastAsia"/>
          <w:lang w:val="en" w:eastAsia="en-US"/>
        </w:rPr>
      </w:pPr>
      <w:r>
        <w:rPr>
          <w:rFonts w:eastAsiaTheme="minorEastAsia"/>
          <w:lang w:val="en" w:eastAsia="en-US"/>
        </w:rPr>
        <w:t>The Lean Development Methodology is used to decrease waste, cost, and efforts. Lean software development can be a list of principles which then will be applied for software development to decrease programming effort, budgeting, and defect etc. The seven principles of lean software development are as following.</w:t>
      </w:r>
    </w:p>
    <w:p w14:paraId="43D833C8" w14:textId="6953A2AC" w:rsidR="0040086E" w:rsidRDefault="0040086E" w:rsidP="0040086E">
      <w:pPr>
        <w:pStyle w:val="dashitem"/>
        <w:rPr>
          <w:rFonts w:eastAsiaTheme="minorEastAsia"/>
          <w:lang w:val="en" w:eastAsia="en-US"/>
        </w:rPr>
      </w:pPr>
      <w:r>
        <w:rPr>
          <w:rFonts w:eastAsiaTheme="minorEastAsia"/>
          <w:lang w:val="en" w:eastAsia="en-US"/>
        </w:rPr>
        <w:t>Eliminate Waste</w:t>
      </w:r>
    </w:p>
    <w:p w14:paraId="489494C6" w14:textId="2B1557F8" w:rsidR="00D2035B" w:rsidRDefault="00D2035B" w:rsidP="00D2035B">
      <w:pPr>
        <w:pStyle w:val="dashitem"/>
        <w:numPr>
          <w:ilvl w:val="0"/>
          <w:numId w:val="0"/>
        </w:numPr>
        <w:ind w:left="227"/>
        <w:rPr>
          <w:rFonts w:eastAsiaTheme="minorEastAsia"/>
          <w:lang w:val="en" w:eastAsia="en-US"/>
        </w:rPr>
      </w:pPr>
      <w:r>
        <w:rPr>
          <w:rFonts w:eastAsiaTheme="minorEastAsia"/>
          <w:lang w:val="en" w:eastAsia="en-US"/>
        </w:rPr>
        <w:t>Do not add anything which is not valuable to customers, eliminate it as waste.</w:t>
      </w:r>
    </w:p>
    <w:p w14:paraId="6323D286" w14:textId="77777777" w:rsidR="00D2035B" w:rsidRDefault="00D2035B" w:rsidP="00D2035B">
      <w:pPr>
        <w:pStyle w:val="dashitem"/>
        <w:numPr>
          <w:ilvl w:val="0"/>
          <w:numId w:val="0"/>
        </w:numPr>
        <w:ind w:left="227"/>
        <w:rPr>
          <w:rFonts w:eastAsiaTheme="minorEastAsia"/>
          <w:lang w:val="en" w:eastAsia="en-US"/>
        </w:rPr>
      </w:pPr>
    </w:p>
    <w:p w14:paraId="58474A35" w14:textId="6CDC8694" w:rsidR="0040086E" w:rsidRDefault="0040086E" w:rsidP="0040086E">
      <w:pPr>
        <w:pStyle w:val="dashitem"/>
        <w:rPr>
          <w:rFonts w:eastAsiaTheme="minorEastAsia"/>
          <w:lang w:val="en" w:eastAsia="en-US"/>
        </w:rPr>
      </w:pPr>
      <w:r>
        <w:rPr>
          <w:rFonts w:eastAsiaTheme="minorEastAsia"/>
          <w:lang w:val="en" w:eastAsia="en-US"/>
        </w:rPr>
        <w:t>Build Quality In</w:t>
      </w:r>
    </w:p>
    <w:p w14:paraId="55C51C3D" w14:textId="4BC5821F" w:rsidR="00D2035B" w:rsidRDefault="00D2035B" w:rsidP="00D2035B">
      <w:pPr>
        <w:pStyle w:val="dashitem"/>
        <w:numPr>
          <w:ilvl w:val="0"/>
          <w:numId w:val="0"/>
        </w:numPr>
        <w:ind w:left="227"/>
        <w:rPr>
          <w:rFonts w:eastAsiaTheme="minorEastAsia"/>
          <w:lang w:val="en" w:eastAsia="en-US"/>
        </w:rPr>
      </w:pPr>
      <w:r>
        <w:rPr>
          <w:rFonts w:eastAsiaTheme="minorEastAsia"/>
          <w:lang w:val="en" w:eastAsia="en-US"/>
        </w:rPr>
        <w:t>Wherever is possible use pair programming for enhance in coding quality. Use test driven development to avoid the time consumption and before coding to meet customer expectations</w:t>
      </w:r>
    </w:p>
    <w:p w14:paraId="59F4A2C1" w14:textId="77777777" w:rsidR="00D2035B" w:rsidRPr="00D2035B" w:rsidRDefault="00D2035B" w:rsidP="00D2035B">
      <w:pPr>
        <w:pStyle w:val="dashitem"/>
        <w:numPr>
          <w:ilvl w:val="0"/>
          <w:numId w:val="0"/>
        </w:numPr>
        <w:ind w:left="227"/>
        <w:rPr>
          <w:rFonts w:eastAsiaTheme="minorEastAsia"/>
          <w:lang w:val="en" w:eastAsia="en-US"/>
        </w:rPr>
      </w:pPr>
    </w:p>
    <w:p w14:paraId="41F6C931" w14:textId="731DC786" w:rsidR="0040086E" w:rsidRDefault="0040086E" w:rsidP="0040086E">
      <w:pPr>
        <w:pStyle w:val="dashitem"/>
        <w:rPr>
          <w:rFonts w:eastAsiaTheme="minorEastAsia"/>
          <w:lang w:val="en" w:eastAsia="en-US"/>
        </w:rPr>
      </w:pPr>
      <w:r>
        <w:rPr>
          <w:rFonts w:eastAsiaTheme="minorEastAsia"/>
          <w:lang w:val="en" w:eastAsia="en-US"/>
        </w:rPr>
        <w:t>Create Knowledge</w:t>
      </w:r>
    </w:p>
    <w:p w14:paraId="587C432F" w14:textId="2402C3D6" w:rsidR="00D2035B" w:rsidRDefault="00D2035B" w:rsidP="00D2035B">
      <w:pPr>
        <w:pStyle w:val="dashitem"/>
        <w:numPr>
          <w:ilvl w:val="0"/>
          <w:numId w:val="0"/>
        </w:numPr>
        <w:ind w:left="227"/>
        <w:rPr>
          <w:rFonts w:eastAsiaTheme="minorEastAsia"/>
          <w:lang w:val="en" w:eastAsia="en-US"/>
        </w:rPr>
      </w:pPr>
      <w:r>
        <w:rPr>
          <w:rFonts w:eastAsiaTheme="minorEastAsia"/>
          <w:lang w:val="en" w:eastAsia="en-US"/>
        </w:rPr>
        <w:t>Always document down the development experiences, use code reviews, comment the code, do training sessions, use tools to manage the project.</w:t>
      </w:r>
    </w:p>
    <w:p w14:paraId="1A8B4333" w14:textId="77777777" w:rsidR="00D2035B" w:rsidRDefault="00D2035B" w:rsidP="00D2035B">
      <w:pPr>
        <w:pStyle w:val="dashitem"/>
        <w:numPr>
          <w:ilvl w:val="0"/>
          <w:numId w:val="0"/>
        </w:numPr>
        <w:ind w:left="227"/>
        <w:rPr>
          <w:rFonts w:eastAsiaTheme="minorEastAsia"/>
          <w:lang w:val="en" w:eastAsia="en-US"/>
        </w:rPr>
      </w:pPr>
    </w:p>
    <w:p w14:paraId="339132E5" w14:textId="191FB9D1" w:rsidR="0040086E" w:rsidRDefault="0040086E" w:rsidP="0040086E">
      <w:pPr>
        <w:pStyle w:val="dashitem"/>
        <w:rPr>
          <w:rFonts w:eastAsiaTheme="minorEastAsia"/>
          <w:lang w:val="en" w:eastAsia="en-US"/>
        </w:rPr>
      </w:pPr>
      <w:r>
        <w:rPr>
          <w:rFonts w:eastAsiaTheme="minorEastAsia"/>
          <w:lang w:val="en" w:eastAsia="en-US"/>
        </w:rPr>
        <w:t>Defer Commitment</w:t>
      </w:r>
    </w:p>
    <w:p w14:paraId="71284EEE" w14:textId="64553360" w:rsidR="00D2035B" w:rsidRDefault="00D2035B" w:rsidP="00D2035B">
      <w:pPr>
        <w:pStyle w:val="dashitem"/>
        <w:numPr>
          <w:ilvl w:val="0"/>
          <w:numId w:val="0"/>
        </w:numPr>
        <w:ind w:left="227"/>
        <w:rPr>
          <w:rFonts w:eastAsiaTheme="minorEastAsia"/>
          <w:lang w:val="en" w:eastAsia="en-US"/>
        </w:rPr>
      </w:pPr>
      <w:r>
        <w:rPr>
          <w:rFonts w:eastAsiaTheme="minorEastAsia"/>
          <w:lang w:val="en" w:eastAsia="en-US"/>
        </w:rPr>
        <w:t>Do not commit to and project before understanding and research, keep analyzing the important decisions.</w:t>
      </w:r>
    </w:p>
    <w:p w14:paraId="7EBEC8C8" w14:textId="77777777" w:rsidR="00D2035B" w:rsidRDefault="00D2035B" w:rsidP="00D2035B">
      <w:pPr>
        <w:pStyle w:val="dashitem"/>
        <w:numPr>
          <w:ilvl w:val="0"/>
          <w:numId w:val="0"/>
        </w:numPr>
        <w:ind w:left="227"/>
        <w:rPr>
          <w:rFonts w:eastAsiaTheme="minorEastAsia"/>
          <w:lang w:val="en" w:eastAsia="en-US"/>
        </w:rPr>
      </w:pPr>
    </w:p>
    <w:p w14:paraId="645A49B7" w14:textId="33A0CC1B" w:rsidR="0040086E" w:rsidRDefault="0040086E" w:rsidP="0040086E">
      <w:pPr>
        <w:pStyle w:val="dashitem"/>
        <w:rPr>
          <w:rFonts w:eastAsiaTheme="minorEastAsia"/>
          <w:lang w:val="en" w:eastAsia="en-US"/>
        </w:rPr>
      </w:pPr>
      <w:r>
        <w:rPr>
          <w:rFonts w:eastAsiaTheme="minorEastAsia"/>
          <w:lang w:val="en" w:eastAsia="en-US"/>
        </w:rPr>
        <w:t>Deliver Fast</w:t>
      </w:r>
    </w:p>
    <w:p w14:paraId="3AC306AB" w14:textId="1ED8023A" w:rsidR="00D2035B" w:rsidRDefault="00D2035B" w:rsidP="00D2035B">
      <w:pPr>
        <w:pStyle w:val="dashitem"/>
        <w:numPr>
          <w:ilvl w:val="0"/>
          <w:numId w:val="0"/>
        </w:numPr>
        <w:ind w:left="227"/>
        <w:rPr>
          <w:rFonts w:eastAsiaTheme="minorEastAsia"/>
          <w:lang w:val="en" w:eastAsia="en-US"/>
        </w:rPr>
      </w:pPr>
      <w:r>
        <w:rPr>
          <w:rFonts w:eastAsiaTheme="minorEastAsia"/>
          <w:lang w:val="en" w:eastAsia="en-US"/>
        </w:rPr>
        <w:t>Delivering fast reduces the expenses, and customer satisfaction</w:t>
      </w:r>
    </w:p>
    <w:p w14:paraId="46701CE2" w14:textId="77777777" w:rsidR="00D2035B" w:rsidRDefault="00D2035B" w:rsidP="00D2035B">
      <w:pPr>
        <w:pStyle w:val="dashitem"/>
        <w:numPr>
          <w:ilvl w:val="0"/>
          <w:numId w:val="0"/>
        </w:numPr>
        <w:ind w:left="227"/>
        <w:rPr>
          <w:rFonts w:eastAsiaTheme="minorEastAsia"/>
          <w:lang w:val="en" w:eastAsia="en-US"/>
        </w:rPr>
      </w:pPr>
    </w:p>
    <w:p w14:paraId="76CAD91A" w14:textId="5FDA2F2E" w:rsidR="0040086E" w:rsidRDefault="0040086E" w:rsidP="0040086E">
      <w:pPr>
        <w:pStyle w:val="dashitem"/>
        <w:rPr>
          <w:rFonts w:eastAsiaTheme="minorEastAsia"/>
          <w:lang w:val="en" w:eastAsia="en-US"/>
        </w:rPr>
      </w:pPr>
      <w:r>
        <w:rPr>
          <w:rFonts w:eastAsiaTheme="minorEastAsia"/>
          <w:lang w:val="en" w:eastAsia="en-US"/>
        </w:rPr>
        <w:t>Respect People</w:t>
      </w:r>
    </w:p>
    <w:p w14:paraId="5050D5D2" w14:textId="4DAF157E" w:rsidR="00D2035B" w:rsidRDefault="00D2035B" w:rsidP="00D2035B">
      <w:pPr>
        <w:pStyle w:val="dashitem"/>
        <w:numPr>
          <w:ilvl w:val="0"/>
          <w:numId w:val="0"/>
        </w:numPr>
        <w:ind w:left="227"/>
        <w:rPr>
          <w:rFonts w:eastAsiaTheme="minorEastAsia"/>
          <w:lang w:val="en" w:eastAsia="en-US"/>
        </w:rPr>
      </w:pPr>
      <w:r>
        <w:rPr>
          <w:rFonts w:eastAsiaTheme="minorEastAsia"/>
          <w:lang w:val="en" w:eastAsia="en-US"/>
        </w:rPr>
        <w:t>Does not matters new hires or seniors, keep communicating, solve the issues, keep the people involved with each other without conflicts. It will increase the respect among each other’s as well productivity will go higher.</w:t>
      </w:r>
    </w:p>
    <w:p w14:paraId="36DEC159" w14:textId="77777777" w:rsidR="00D2035B" w:rsidRDefault="00D2035B" w:rsidP="00D2035B">
      <w:pPr>
        <w:pStyle w:val="dashitem"/>
        <w:numPr>
          <w:ilvl w:val="0"/>
          <w:numId w:val="0"/>
        </w:numPr>
        <w:ind w:left="227"/>
        <w:rPr>
          <w:rFonts w:eastAsiaTheme="minorEastAsia"/>
          <w:lang w:val="en" w:eastAsia="en-US"/>
        </w:rPr>
      </w:pPr>
    </w:p>
    <w:p w14:paraId="5EF7C2AA" w14:textId="08171A92" w:rsidR="0040086E" w:rsidRDefault="0040086E" w:rsidP="0040086E">
      <w:pPr>
        <w:pStyle w:val="dashitem"/>
        <w:rPr>
          <w:rFonts w:eastAsiaTheme="minorEastAsia"/>
          <w:lang w:val="en" w:eastAsia="en-US"/>
        </w:rPr>
      </w:pPr>
      <w:r>
        <w:rPr>
          <w:rFonts w:eastAsiaTheme="minorEastAsia"/>
          <w:lang w:val="en" w:eastAsia="en-US"/>
        </w:rPr>
        <w:t>Optimize the Whole</w:t>
      </w:r>
    </w:p>
    <w:p w14:paraId="79631739" w14:textId="5E075807" w:rsidR="000C008E" w:rsidRDefault="000C008E" w:rsidP="000C008E">
      <w:pPr>
        <w:pStyle w:val="dashitem"/>
        <w:numPr>
          <w:ilvl w:val="0"/>
          <w:numId w:val="0"/>
        </w:numPr>
        <w:ind w:left="227"/>
        <w:rPr>
          <w:rFonts w:eastAsiaTheme="minorEastAsia"/>
          <w:lang w:val="en" w:eastAsia="en-US"/>
        </w:rPr>
      </w:pPr>
      <w:r>
        <w:rPr>
          <w:rFonts w:eastAsiaTheme="minorEastAsia"/>
          <w:lang w:val="en" w:eastAsia="en-US"/>
        </w:rPr>
        <w:t>Do not overload developers, testers, or any part of the team. Keeping the project optimize will enhance the software quality and working capacity of individual.</w:t>
      </w:r>
    </w:p>
    <w:p w14:paraId="63DD2DDA" w14:textId="3734ECE0" w:rsidR="0040086E" w:rsidRPr="0040086E" w:rsidRDefault="0040086E" w:rsidP="0040086E">
      <w:pPr>
        <w:pStyle w:val="p1a"/>
      </w:pPr>
    </w:p>
    <w:p w14:paraId="04700E57" w14:textId="77777777" w:rsidR="0040086E" w:rsidRDefault="0040086E" w:rsidP="0040086E">
      <w:pPr>
        <w:pStyle w:val="bulletitem"/>
        <w:numPr>
          <w:ilvl w:val="0"/>
          <w:numId w:val="0"/>
        </w:numPr>
        <w:ind w:left="227"/>
      </w:pPr>
    </w:p>
    <w:p w14:paraId="654761AF" w14:textId="39AF56A7" w:rsidR="000F3865" w:rsidRDefault="000F3865" w:rsidP="000F3865">
      <w:pPr>
        <w:pStyle w:val="bulletitem"/>
      </w:pPr>
      <w:r>
        <w:t>Extreme Programming (XP)</w:t>
      </w:r>
    </w:p>
    <w:p w14:paraId="169C166B" w14:textId="48EBCA06" w:rsidR="00835673" w:rsidRDefault="00835673" w:rsidP="00835673">
      <w:pPr>
        <w:pStyle w:val="bulletitem"/>
        <w:numPr>
          <w:ilvl w:val="0"/>
          <w:numId w:val="0"/>
        </w:numPr>
        <w:ind w:left="227"/>
      </w:pPr>
    </w:p>
    <w:p w14:paraId="1B5D4679" w14:textId="25277759" w:rsidR="00835673" w:rsidRPr="00835673" w:rsidRDefault="00835673" w:rsidP="00835673">
      <w:pPr>
        <w:overflowPunct/>
        <w:spacing w:after="200" w:line="276" w:lineRule="auto"/>
        <w:ind w:firstLine="0"/>
        <w:jc w:val="left"/>
        <w:textAlignment w:val="auto"/>
        <w:rPr>
          <w:rFonts w:eastAsiaTheme="minorEastAsia"/>
        </w:rPr>
      </w:pPr>
      <w:r w:rsidRPr="00835673">
        <w:rPr>
          <w:rFonts w:eastAsiaTheme="minorEastAsia"/>
        </w:rPr>
        <w:t>Extreme Programming (</w:t>
      </w:r>
      <w:r w:rsidR="00E84BA2" w:rsidRPr="00835673">
        <w:rPr>
          <w:rFonts w:eastAsiaTheme="minorEastAsia"/>
        </w:rPr>
        <w:t>XP) involves</w:t>
      </w:r>
      <w:r w:rsidRPr="00835673">
        <w:rPr>
          <w:rFonts w:eastAsiaTheme="minorEastAsia"/>
        </w:rPr>
        <w:t xml:space="preserve"> a high level of participation between 2 parties within the software deliveries process. customers and developers. the 1st phase helps enhance development by focusing the most useful features of a given product through tests. The developers base each accomplished set of software upgrades on this feedback while continuing to check new features every few weeks.</w:t>
      </w:r>
    </w:p>
    <w:p w14:paraId="64655590" w14:textId="1193D500" w:rsidR="00835673" w:rsidRPr="00835673" w:rsidRDefault="00835673" w:rsidP="00835673">
      <w:pPr>
        <w:overflowPunct/>
        <w:spacing w:after="200" w:line="276" w:lineRule="auto"/>
        <w:ind w:firstLine="0"/>
        <w:jc w:val="left"/>
        <w:textAlignment w:val="auto"/>
        <w:rPr>
          <w:rFonts w:eastAsiaTheme="minorEastAsia"/>
        </w:rPr>
      </w:pPr>
      <w:r w:rsidRPr="00835673">
        <w:rPr>
          <w:rFonts w:eastAsiaTheme="minorEastAsia"/>
        </w:rPr>
        <w:t xml:space="preserve">Extreme Programming (XP) has its pros and cons. Extreme Programming involves a high level of collaboration and a minimum of up-front documentation. </w:t>
      </w:r>
      <w:r w:rsidR="00E84BA2" w:rsidRPr="00835673">
        <w:rPr>
          <w:rFonts w:eastAsiaTheme="minorEastAsia"/>
        </w:rPr>
        <w:t>It is</w:t>
      </w:r>
      <w:r w:rsidRPr="00835673">
        <w:rPr>
          <w:rFonts w:eastAsiaTheme="minorEastAsia"/>
        </w:rPr>
        <w:t xml:space="preserve"> an efficient and chronic delivery model. However, the methodology also requires an excellent level of discipline, also as lots of involvement from people beyond the globe of data technology. Furthermore, so as for the simplest results, advanced Extreme Programming proficiency is significant on a part of every team member.</w:t>
      </w:r>
    </w:p>
    <w:p w14:paraId="1E906BB4" w14:textId="2D985F2B" w:rsidR="00835673" w:rsidRPr="00835673" w:rsidRDefault="00835673" w:rsidP="00835673">
      <w:pPr>
        <w:overflowPunct/>
        <w:spacing w:after="200" w:line="276" w:lineRule="auto"/>
        <w:ind w:firstLine="0"/>
        <w:jc w:val="left"/>
        <w:textAlignment w:val="auto"/>
        <w:rPr>
          <w:rFonts w:eastAsiaTheme="minorEastAsia"/>
        </w:rPr>
      </w:pPr>
      <w:r w:rsidRPr="00835673">
        <w:rPr>
          <w:rFonts w:eastAsiaTheme="minorEastAsia"/>
        </w:rPr>
        <w:t>Extreme Programming (XP) is most suitable among small teams comprised of experienced developers with a proven data in communication and management.</w:t>
      </w:r>
    </w:p>
    <w:p w14:paraId="18B214C2" w14:textId="77777777" w:rsidR="00835673" w:rsidRDefault="00835673" w:rsidP="00835673">
      <w:pPr>
        <w:pStyle w:val="bulletitem"/>
        <w:numPr>
          <w:ilvl w:val="0"/>
          <w:numId w:val="0"/>
        </w:numPr>
        <w:ind w:left="227"/>
      </w:pPr>
    </w:p>
    <w:p w14:paraId="3BC48BE3" w14:textId="058C4E04" w:rsidR="000F3865" w:rsidRDefault="000F3865" w:rsidP="000F3865">
      <w:pPr>
        <w:pStyle w:val="bulletitem"/>
      </w:pPr>
      <w:r>
        <w:t>Pair Programming</w:t>
      </w:r>
    </w:p>
    <w:p w14:paraId="7299ABD8" w14:textId="281A9BCE" w:rsidR="0040086E" w:rsidRPr="000F3865" w:rsidRDefault="0040086E" w:rsidP="0040086E">
      <w:pPr>
        <w:pStyle w:val="p1a"/>
      </w:pPr>
      <w:r w:rsidRPr="0040086E">
        <w:t>Pair programming is an agile software development technique in which two programmers work together at one computer/device/pc. One, the developer, writes code while the other, the monitor reviews each line of code as it is typed in. The two programmers switch roles quiet often. While reviewing, the monitor also considers the direction of the work, coming up with ideas for enhancements and likely future problems to discuss. This gives freedom to the developer to focus all of his or her attention on the practical aspects of completing the current task, using the monitor as a safety net and guide.</w:t>
      </w:r>
    </w:p>
    <w:p w14:paraId="0EA09B80" w14:textId="137AFB06" w:rsidR="00ED6BDD" w:rsidRDefault="00FD4BDE" w:rsidP="00ED6BDD">
      <w:pPr>
        <w:pStyle w:val="heading1"/>
      </w:pPr>
      <w:bookmarkStart w:id="33" w:name="_Toc35403254"/>
      <w:bookmarkStart w:id="34" w:name="_Toc36624421"/>
      <w:r>
        <w:t>System Design</w:t>
      </w:r>
      <w:bookmarkEnd w:id="33"/>
      <w:bookmarkEnd w:id="34"/>
    </w:p>
    <w:p w14:paraId="6FFCC727" w14:textId="234ABEF4" w:rsidR="00117DE2" w:rsidRDefault="00117DE2" w:rsidP="00117DE2">
      <w:pPr>
        <w:pStyle w:val="p1a"/>
      </w:pPr>
      <w:r>
        <w:t xml:space="preserve">In this section we will discuss the design and architecture of the game Tank war. In the following sections we will present the code snippets and visual diagrams to help portray a basic understanding of the application design. The architecture is modeled on what know as Babylon.js 3D development engine. Babylon.js is a free open-source JavaScript graphics development library for building dynamics websites, games and supports most of the platforms known so far. The contents of this section will start with contents of the game and then followed by the </w:t>
      </w:r>
      <w:r w:rsidR="0040086E">
        <w:t>in-depth</w:t>
      </w:r>
      <w:r>
        <w:t xml:space="preserve"> development stage and code to reach the final stage of our game.</w:t>
      </w:r>
    </w:p>
    <w:p w14:paraId="07A0C113" w14:textId="77777777" w:rsidR="00117DE2" w:rsidRPr="00117DE2" w:rsidRDefault="00117DE2" w:rsidP="00117DE2">
      <w:pPr>
        <w:pStyle w:val="p1a"/>
      </w:pPr>
    </w:p>
    <w:p w14:paraId="22ED4AAB" w14:textId="37441212" w:rsidR="00ED6BDD" w:rsidRDefault="00ED6BDD" w:rsidP="00ED6BDD">
      <w:pPr>
        <w:pStyle w:val="p1a"/>
      </w:pPr>
      <w:r>
        <w:t xml:space="preserve">The Basic design approach is to build a index.html page which will be served using any fast html server application for </w:t>
      </w:r>
      <w:r w:rsidR="00D2035B">
        <w:t>example</w:t>
      </w:r>
    </w:p>
    <w:p w14:paraId="467648E3" w14:textId="539AADD6" w:rsidR="00117DE2" w:rsidRDefault="00117DE2" w:rsidP="00ED6BDD">
      <w:pPr>
        <w:pStyle w:val="p1a"/>
      </w:pPr>
    </w:p>
    <w:p w14:paraId="700BCCAC" w14:textId="68FCE79A" w:rsidR="00D76817" w:rsidRPr="00D76817" w:rsidRDefault="00D76817" w:rsidP="00D76817">
      <w:pPr>
        <w:pStyle w:val="heading2"/>
      </w:pPr>
      <w:bookmarkStart w:id="35" w:name="_Toc36624422"/>
      <w:r w:rsidRPr="00D76817">
        <w:t>Python Server of Initial Development</w:t>
      </w:r>
      <w:bookmarkEnd w:id="35"/>
    </w:p>
    <w:p w14:paraId="494DE9CB" w14:textId="77777777" w:rsidR="00D76817" w:rsidRDefault="00D76817" w:rsidP="00ED6BDD">
      <w:pPr>
        <w:pStyle w:val="p1a"/>
      </w:pPr>
    </w:p>
    <w:p w14:paraId="4B596FB1" w14:textId="5E6B409D" w:rsidR="00117DE2" w:rsidRDefault="00117DE2" w:rsidP="00ED6BDD">
      <w:pPr>
        <w:pStyle w:val="p1a"/>
      </w:pPr>
      <w:r>
        <w:t xml:space="preserve">For the initial development, I have used the python built in server as it was easy to start and run, </w:t>
      </w:r>
      <w:r w:rsidR="00D76817">
        <w:t>used to listen on local port 8000, http://localhost:8000</w:t>
      </w:r>
    </w:p>
    <w:p w14:paraId="04565286" w14:textId="77777777" w:rsidR="00ED6BDD" w:rsidRDefault="00ED6BDD" w:rsidP="00ED6BDD">
      <w:pPr>
        <w:pStyle w:val="bulletitem"/>
        <w:numPr>
          <w:ilvl w:val="0"/>
          <w:numId w:val="2"/>
        </w:numPr>
      </w:pPr>
      <w:r>
        <w:t xml:space="preserve"> python 3 has built in support for server by using the command python -m </w:t>
      </w:r>
      <w:proofErr w:type="spellStart"/>
      <w:r>
        <w:t>http.server</w:t>
      </w:r>
      <w:proofErr w:type="spellEnd"/>
      <w:r>
        <w:t>.</w:t>
      </w:r>
    </w:p>
    <w:p w14:paraId="1CB3EBE9" w14:textId="77777777" w:rsidR="002B1F5C" w:rsidRPr="002B1F5C" w:rsidRDefault="00ED6BDD" w:rsidP="002B1F5C">
      <w:pPr>
        <w:pStyle w:val="HTMLPreformatted"/>
        <w:pBdr>
          <w:top w:val="single" w:sz="6" w:space="4" w:color="AACC99"/>
          <w:bottom w:val="single" w:sz="6" w:space="4" w:color="AACC99"/>
        </w:pBdr>
        <w:shd w:val="clear" w:color="auto" w:fill="EEFFCC"/>
        <w:spacing w:line="234" w:lineRule="atLeast"/>
        <w:rPr>
          <w:color w:val="333333"/>
          <w:lang w:val="en-SH" w:eastAsia="en-SH"/>
        </w:rPr>
      </w:pPr>
      <w:r>
        <w:t xml:space="preserve">python 2 has server using command </w:t>
      </w:r>
      <w:r w:rsidR="002B1F5C" w:rsidRPr="002B1F5C">
        <w:rPr>
          <w:color w:val="333333"/>
          <w:lang w:val="en-SH" w:eastAsia="en-SH"/>
        </w:rPr>
        <w:t xml:space="preserve">python </w:t>
      </w:r>
      <w:r w:rsidR="002B1F5C" w:rsidRPr="002B1F5C">
        <w:rPr>
          <w:color w:val="666666"/>
          <w:lang w:val="en-SH" w:eastAsia="en-SH"/>
        </w:rPr>
        <w:t>-</w:t>
      </w:r>
      <w:r w:rsidR="002B1F5C" w:rsidRPr="002B1F5C">
        <w:rPr>
          <w:color w:val="333333"/>
          <w:lang w:val="en-SH" w:eastAsia="en-SH"/>
        </w:rPr>
        <w:t xml:space="preserve">m </w:t>
      </w:r>
      <w:proofErr w:type="spellStart"/>
      <w:r w:rsidR="002B1F5C" w:rsidRPr="002B1F5C">
        <w:rPr>
          <w:color w:val="333333"/>
          <w:lang w:val="en-SH" w:eastAsia="en-SH"/>
        </w:rPr>
        <w:t>SimpleHTTPServer</w:t>
      </w:r>
      <w:proofErr w:type="spellEnd"/>
      <w:r w:rsidR="002B1F5C" w:rsidRPr="002B1F5C">
        <w:rPr>
          <w:color w:val="333333"/>
          <w:lang w:val="en-SH" w:eastAsia="en-SH"/>
        </w:rPr>
        <w:t xml:space="preserve"> </w:t>
      </w:r>
      <w:r w:rsidR="002B1F5C" w:rsidRPr="002B1F5C">
        <w:rPr>
          <w:color w:val="208050"/>
          <w:lang w:val="en-SH" w:eastAsia="en-SH"/>
        </w:rPr>
        <w:t>8000</w:t>
      </w:r>
    </w:p>
    <w:p w14:paraId="7EA88E55" w14:textId="3D6DFD1F" w:rsidR="00ED6BDD" w:rsidRDefault="00F95D1E" w:rsidP="00ED6BDD">
      <w:pPr>
        <w:pStyle w:val="bulletitem"/>
        <w:numPr>
          <w:ilvl w:val="0"/>
          <w:numId w:val="2"/>
        </w:numPr>
      </w:pPr>
      <w:r>
        <w:t>, where 8000 stands for port to be used to run game on local host</w:t>
      </w:r>
      <w:r w:rsidR="00ED6BDD">
        <w:t>.</w:t>
      </w:r>
    </w:p>
    <w:p w14:paraId="236940CD" w14:textId="1BF7F272" w:rsidR="00ED6BDD" w:rsidRDefault="00ED6BDD" w:rsidP="00ED6BDD">
      <w:pPr>
        <w:pStyle w:val="bulletitem"/>
        <w:numPr>
          <w:ilvl w:val="0"/>
          <w:numId w:val="2"/>
        </w:numPr>
      </w:pPr>
      <w:r>
        <w:t xml:space="preserve">also, we can use node express server and many other server libraries can be install using </w:t>
      </w:r>
      <w:proofErr w:type="spellStart"/>
      <w:r>
        <w:t>npm</w:t>
      </w:r>
      <w:proofErr w:type="spellEnd"/>
      <w:r>
        <w:t xml:space="preserve"> (node package manager)</w:t>
      </w:r>
    </w:p>
    <w:p w14:paraId="121CCB78" w14:textId="0F2E5DB9" w:rsidR="00F95D1E" w:rsidRDefault="00F95D1E" w:rsidP="00ED6BDD">
      <w:pPr>
        <w:pStyle w:val="bulletitem"/>
        <w:numPr>
          <w:ilvl w:val="0"/>
          <w:numId w:val="2"/>
        </w:numPr>
      </w:pPr>
      <w:r>
        <w:t xml:space="preserve">also we can you </w:t>
      </w:r>
      <w:proofErr w:type="spellStart"/>
      <w:r>
        <w:t>wamp</w:t>
      </w:r>
      <w:proofErr w:type="spellEnd"/>
      <w:r>
        <w:t xml:space="preserve">, but you need to reference to index.html within your </w:t>
      </w:r>
      <w:proofErr w:type="spellStart"/>
      <w:r>
        <w:t>index.php</w:t>
      </w:r>
      <w:proofErr w:type="spellEnd"/>
      <w:r>
        <w:t xml:space="preserve"> file to run it.</w:t>
      </w:r>
    </w:p>
    <w:p w14:paraId="17E7BDEF" w14:textId="4D0EEB55" w:rsidR="00ED6BDD" w:rsidRDefault="00ED6BDD" w:rsidP="00ED6BDD"/>
    <w:p w14:paraId="50670CDF" w14:textId="06A613AC" w:rsidR="00D76817" w:rsidRPr="00D76817" w:rsidRDefault="00D76817" w:rsidP="00D76817">
      <w:pPr>
        <w:pStyle w:val="heading2"/>
      </w:pPr>
      <w:bookmarkStart w:id="36" w:name="_Toc36624423"/>
      <w:r w:rsidRPr="00D76817">
        <w:t>Contents of Game Folder</w:t>
      </w:r>
      <w:bookmarkEnd w:id="36"/>
    </w:p>
    <w:p w14:paraId="306E3BEA" w14:textId="77777777" w:rsidR="00ED6BDD" w:rsidRPr="00250E51" w:rsidRDefault="00ED6BDD" w:rsidP="00ED6BDD">
      <w:pPr>
        <w:pStyle w:val="bulletitem"/>
        <w:numPr>
          <w:ilvl w:val="1"/>
          <w:numId w:val="11"/>
        </w:numPr>
        <w:spacing w:after="0"/>
      </w:pPr>
      <w:r w:rsidRPr="00250E51">
        <w:t>index.html</w:t>
      </w:r>
    </w:p>
    <w:p w14:paraId="0FFD3B6E" w14:textId="77777777" w:rsidR="00ED6BDD" w:rsidRDefault="00ED6BDD" w:rsidP="00ED6BDD">
      <w:pPr>
        <w:pStyle w:val="numitem"/>
        <w:numPr>
          <w:ilvl w:val="0"/>
          <w:numId w:val="0"/>
        </w:numPr>
        <w:ind w:left="672"/>
      </w:pPr>
      <w:r>
        <w:t>The index.html (it is home page of our game) page will be displaying canvas and will be connected to JavaScript using the Script Ref. This is the entry point to our game.</w:t>
      </w:r>
    </w:p>
    <w:p w14:paraId="00DDA004" w14:textId="77777777" w:rsidR="00ED6BDD" w:rsidRDefault="00ED6BDD" w:rsidP="00ED6BDD">
      <w:pPr>
        <w:pStyle w:val="numitem"/>
        <w:numPr>
          <w:ilvl w:val="0"/>
          <w:numId w:val="0"/>
        </w:numPr>
        <w:ind w:left="672"/>
      </w:pPr>
    </w:p>
    <w:p w14:paraId="51505DA5" w14:textId="77777777" w:rsidR="00ED6BDD" w:rsidRPr="00250E51" w:rsidRDefault="00ED6BDD" w:rsidP="00ED6BDD">
      <w:pPr>
        <w:pStyle w:val="bulletitem"/>
        <w:numPr>
          <w:ilvl w:val="1"/>
          <w:numId w:val="11"/>
        </w:numPr>
        <w:spacing w:before="0" w:after="0"/>
      </w:pPr>
      <w:proofErr w:type="spellStart"/>
      <w:r>
        <w:t>js</w:t>
      </w:r>
      <w:proofErr w:type="spellEnd"/>
      <w:r>
        <w:t>\</w:t>
      </w:r>
      <w:r w:rsidRPr="00250E51">
        <w:t>Main.js</w:t>
      </w:r>
    </w:p>
    <w:p w14:paraId="13255285" w14:textId="77777777" w:rsidR="00ED6BDD" w:rsidRPr="00E9659D" w:rsidRDefault="00ED6BDD" w:rsidP="00ED6BDD">
      <w:pPr>
        <w:pStyle w:val="numitem"/>
        <w:numPr>
          <w:ilvl w:val="0"/>
          <w:numId w:val="0"/>
        </w:numPr>
        <w:ind w:left="672"/>
      </w:pPr>
      <w:r>
        <w:t>Main.js is the JavaScript file where we will define our logics, initializing the objects from Babylon.js libraries and connected to CSS, animation, sound and images.</w:t>
      </w:r>
    </w:p>
    <w:p w14:paraId="19DB7383" w14:textId="77777777" w:rsidR="00ED6BDD" w:rsidRDefault="00ED6BDD" w:rsidP="00ED6BDD">
      <w:pPr>
        <w:pStyle w:val="numitem"/>
        <w:numPr>
          <w:ilvl w:val="0"/>
          <w:numId w:val="0"/>
        </w:numPr>
        <w:ind w:left="672"/>
        <w:rPr>
          <w:sz w:val="32"/>
          <w:szCs w:val="32"/>
        </w:rPr>
      </w:pPr>
    </w:p>
    <w:p w14:paraId="12EB2F1A" w14:textId="77777777" w:rsidR="00ED6BDD" w:rsidRPr="00250E51" w:rsidRDefault="00ED6BDD" w:rsidP="00ED6BDD">
      <w:pPr>
        <w:pStyle w:val="bulletitem"/>
        <w:numPr>
          <w:ilvl w:val="1"/>
          <w:numId w:val="11"/>
        </w:numPr>
        <w:spacing w:before="0" w:after="0"/>
      </w:pPr>
      <w:r>
        <w:t>Dude Folder</w:t>
      </w:r>
    </w:p>
    <w:p w14:paraId="637AA8FF" w14:textId="77777777" w:rsidR="00ED6BDD" w:rsidRDefault="00ED6BDD" w:rsidP="00ED6BDD">
      <w:pPr>
        <w:pStyle w:val="numitem"/>
        <w:numPr>
          <w:ilvl w:val="0"/>
          <w:numId w:val="0"/>
        </w:numPr>
        <w:ind w:left="672"/>
      </w:pPr>
      <w:r>
        <w:t>Main.js is the JavaScript file where we will define our logics, initializing the objects from Babylon.js libraries and connected to CSS</w:t>
      </w:r>
    </w:p>
    <w:p w14:paraId="73B23372" w14:textId="77777777" w:rsidR="00ED6BDD" w:rsidRDefault="00ED6BDD" w:rsidP="00ED6BDD">
      <w:pPr>
        <w:pStyle w:val="numitem"/>
        <w:numPr>
          <w:ilvl w:val="0"/>
          <w:numId w:val="0"/>
        </w:numPr>
        <w:ind w:left="672"/>
        <w:rPr>
          <w:sz w:val="32"/>
          <w:szCs w:val="32"/>
        </w:rPr>
      </w:pPr>
    </w:p>
    <w:p w14:paraId="166CA370" w14:textId="77777777" w:rsidR="00ED6BDD" w:rsidRDefault="00ED6BDD" w:rsidP="00ED6BDD">
      <w:pPr>
        <w:pStyle w:val="bulletitem"/>
        <w:numPr>
          <w:ilvl w:val="1"/>
          <w:numId w:val="11"/>
        </w:numPr>
        <w:spacing w:before="0" w:after="0"/>
      </w:pPr>
      <w:r>
        <w:t>Sound Folder</w:t>
      </w:r>
    </w:p>
    <w:p w14:paraId="60C6BF73" w14:textId="77777777" w:rsidR="00ED6BDD" w:rsidRPr="00C5240F" w:rsidRDefault="00ED6BDD" w:rsidP="00ED6BDD">
      <w:pPr>
        <w:pStyle w:val="numitem"/>
        <w:numPr>
          <w:ilvl w:val="0"/>
          <w:numId w:val="0"/>
        </w:numPr>
        <w:ind w:left="672"/>
        <w:rPr>
          <w:sz w:val="32"/>
          <w:szCs w:val="32"/>
        </w:rPr>
      </w:pPr>
      <w:r>
        <w:t>This folder contains the sound files which are needed to play games and attached to main.js</w:t>
      </w:r>
    </w:p>
    <w:p w14:paraId="43AB8EB8" w14:textId="77777777" w:rsidR="00ED6BDD" w:rsidRDefault="00ED6BDD" w:rsidP="00ED6BDD">
      <w:pPr>
        <w:pStyle w:val="numitem"/>
        <w:numPr>
          <w:ilvl w:val="0"/>
          <w:numId w:val="0"/>
        </w:numPr>
        <w:ind w:left="672"/>
      </w:pPr>
      <w:r>
        <w:lastRenderedPageBreak/>
        <w:t xml:space="preserve"> </w:t>
      </w:r>
    </w:p>
    <w:p w14:paraId="278F10EC" w14:textId="77777777" w:rsidR="00ED6BDD" w:rsidRDefault="00ED6BDD" w:rsidP="00ED6BDD">
      <w:pPr>
        <w:pStyle w:val="bulletitem"/>
        <w:numPr>
          <w:ilvl w:val="1"/>
          <w:numId w:val="11"/>
        </w:numPr>
        <w:spacing w:before="0" w:after="0"/>
      </w:pPr>
      <w:r>
        <w:t>Images Folder</w:t>
      </w:r>
    </w:p>
    <w:p w14:paraId="3688ECAD" w14:textId="77777777" w:rsidR="00ED6BDD" w:rsidRPr="001850E5" w:rsidRDefault="00ED6BDD" w:rsidP="00ED6BDD">
      <w:pPr>
        <w:pStyle w:val="numitem"/>
        <w:numPr>
          <w:ilvl w:val="0"/>
          <w:numId w:val="0"/>
        </w:numPr>
        <w:ind w:left="672"/>
        <w:rPr>
          <w:sz w:val="32"/>
          <w:szCs w:val="32"/>
        </w:rPr>
      </w:pPr>
      <w:r>
        <w:t>This folder contains the images/graphics files which are attached to main.js</w:t>
      </w:r>
    </w:p>
    <w:p w14:paraId="3DEC7281" w14:textId="77777777" w:rsidR="00ED6BDD" w:rsidRDefault="00ED6BDD" w:rsidP="00ED6BDD">
      <w:pPr>
        <w:pStyle w:val="numitem"/>
        <w:numPr>
          <w:ilvl w:val="0"/>
          <w:numId w:val="0"/>
        </w:numPr>
        <w:ind w:left="672"/>
      </w:pPr>
    </w:p>
    <w:p w14:paraId="32F1878B" w14:textId="77777777" w:rsidR="00ED6BDD" w:rsidRDefault="00ED6BDD" w:rsidP="00ED6BDD">
      <w:pPr>
        <w:pStyle w:val="bulletitem"/>
        <w:numPr>
          <w:ilvl w:val="1"/>
          <w:numId w:val="11"/>
        </w:numPr>
        <w:spacing w:before="0" w:after="0"/>
      </w:pPr>
      <w:r>
        <w:t>CSS Folder</w:t>
      </w:r>
    </w:p>
    <w:p w14:paraId="76E9C0AD" w14:textId="77777777" w:rsidR="00ED6BDD" w:rsidRPr="00C5240F" w:rsidRDefault="00ED6BDD" w:rsidP="00ED6BDD">
      <w:pPr>
        <w:pStyle w:val="numitem"/>
        <w:numPr>
          <w:ilvl w:val="0"/>
          <w:numId w:val="0"/>
        </w:numPr>
        <w:ind w:left="672"/>
        <w:rPr>
          <w:sz w:val="32"/>
          <w:szCs w:val="32"/>
        </w:rPr>
      </w:pPr>
      <w:r>
        <w:t>This folder Contains styling sheet files which are attached to main.js and important for styling and functioning the game properly.</w:t>
      </w:r>
    </w:p>
    <w:p w14:paraId="5BBDFF05" w14:textId="759190CD" w:rsidR="00ED6BDD" w:rsidRDefault="00E15F80" w:rsidP="00E15F80">
      <w:pPr>
        <w:pStyle w:val="heading2"/>
      </w:pPr>
      <w:bookmarkStart w:id="37" w:name="_Toc36624424"/>
      <w:r>
        <w:t>Using Visual Studio Code</w:t>
      </w:r>
      <w:bookmarkEnd w:id="37"/>
    </w:p>
    <w:p w14:paraId="6C6D0620" w14:textId="4EBEC185" w:rsidR="00E15F80" w:rsidRDefault="00E15F80" w:rsidP="00E15F80">
      <w:pPr>
        <w:pStyle w:val="p1a"/>
      </w:pPr>
      <w:r>
        <w:t xml:space="preserve">Although any nice text editor can be used </w:t>
      </w:r>
      <w:r w:rsidR="00D2035B">
        <w:t>that is</w:t>
      </w:r>
      <w:r>
        <w:t xml:space="preserve"> Notepad++, Visual Studio, </w:t>
      </w:r>
      <w:proofErr w:type="spellStart"/>
      <w:r>
        <w:t>Textpad</w:t>
      </w:r>
      <w:proofErr w:type="spellEnd"/>
      <w:r>
        <w:t xml:space="preserve">, Notepad, but I have chosen to use Visual Studio Code because I am very well used to it for last few years. Visual Studio Code can be downloaded for free from </w:t>
      </w:r>
      <w:hyperlink r:id="rId16" w:history="1">
        <w:r w:rsidRPr="000C6C3B">
          <w:rPr>
            <w:rStyle w:val="Hyperlink"/>
          </w:rPr>
          <w:t>https://code.visualstudio.com/</w:t>
        </w:r>
      </w:hyperlink>
    </w:p>
    <w:p w14:paraId="653F7235" w14:textId="0AE8AC35" w:rsidR="00E15F80" w:rsidRDefault="00E15F80" w:rsidP="00E15F80">
      <w:pPr>
        <w:pStyle w:val="p1a"/>
      </w:pPr>
    </w:p>
    <w:p w14:paraId="7155809D" w14:textId="3FA28734" w:rsidR="00E15F80" w:rsidRDefault="00E15F80" w:rsidP="00E15F80">
      <w:pPr>
        <w:pStyle w:val="heading2"/>
      </w:pPr>
      <w:bookmarkStart w:id="38" w:name="_Toc36624425"/>
      <w:r>
        <w:t>Making a Main Page</w:t>
      </w:r>
      <w:bookmarkEnd w:id="38"/>
    </w:p>
    <w:p w14:paraId="5929A6F6" w14:textId="318360D2" w:rsidR="00E15F80" w:rsidRDefault="00E15F80" w:rsidP="00E15F80">
      <w:pPr>
        <w:pStyle w:val="p1a"/>
      </w:pPr>
      <w:r>
        <w:t>Main page usually is called index.html which contains the entry point to our, we include here source file which will contain our main logic, also we will make canvas here to keep the</w:t>
      </w:r>
      <w:r w:rsidR="00BC112E">
        <w:t xml:space="preserve"> app secure. It is structured in very basic HTML markup language can be seen and learned at w3 schools.</w:t>
      </w:r>
    </w:p>
    <w:p w14:paraId="6AF99265" w14:textId="03722E3F" w:rsidR="00BC112E" w:rsidRDefault="00BC112E" w:rsidP="00E15F80">
      <w:pPr>
        <w:pStyle w:val="p1a"/>
      </w:pPr>
    </w:p>
    <w:p w14:paraId="4E64DC9C" w14:textId="691CD12A" w:rsidR="00BC112E" w:rsidRDefault="00BC112E" w:rsidP="00BC112E">
      <w:pPr>
        <w:pStyle w:val="heading2"/>
      </w:pPr>
      <w:bookmarkStart w:id="39" w:name="_Toc36624426"/>
      <w:r>
        <w:t>Code Logic Page</w:t>
      </w:r>
      <w:bookmarkEnd w:id="39"/>
    </w:p>
    <w:p w14:paraId="11912B6D" w14:textId="4E94C8AE" w:rsidR="00BC112E" w:rsidRDefault="00BC112E" w:rsidP="00BC112E">
      <w:pPr>
        <w:pStyle w:val="p1a"/>
      </w:pPr>
      <w:r>
        <w:t xml:space="preserve">It contains all the functionality of our game, creation of objects and communication to server is done via this page. </w:t>
      </w:r>
      <w:proofErr w:type="spellStart"/>
      <w:r>
        <w:t>Its</w:t>
      </w:r>
      <w:proofErr w:type="spellEnd"/>
      <w:r>
        <w:t xml:space="preserve"> in the </w:t>
      </w:r>
      <w:proofErr w:type="spellStart"/>
      <w:r>
        <w:t>js</w:t>
      </w:r>
      <w:proofErr w:type="spellEnd"/>
      <w:r>
        <w:t xml:space="preserve"> folder and called main.js</w:t>
      </w:r>
    </w:p>
    <w:p w14:paraId="3CE39D5F" w14:textId="03190E0C" w:rsidR="00BC112E" w:rsidRDefault="00BC112E" w:rsidP="00BC112E">
      <w:pPr>
        <w:pStyle w:val="p1a"/>
      </w:pPr>
    </w:p>
    <w:p w14:paraId="270BEA7A" w14:textId="7217703C" w:rsidR="00F90320" w:rsidRDefault="00BC112E" w:rsidP="00F90320">
      <w:pPr>
        <w:pStyle w:val="p1a"/>
      </w:pPr>
      <w:r>
        <w:t>For any 3D development in JavaScript or other game engine we have to create scene which is the container of the world, fo</w:t>
      </w:r>
      <w:r w:rsidR="00F90320">
        <w:t>llowed by camera to view the scene, and finally the lights to make thing visible. Just consider without lights and eyes we can’t see this beautiful world. Following are the code snippets to create full first scene.</w:t>
      </w:r>
    </w:p>
    <w:p w14:paraId="0839B280" w14:textId="28817FFD" w:rsidR="00F90320" w:rsidRDefault="00F90320" w:rsidP="00F90320">
      <w:pPr>
        <w:pStyle w:val="p1a"/>
      </w:pPr>
    </w:p>
    <w:p w14:paraId="0B17DC30" w14:textId="31607B24" w:rsidR="00F90320" w:rsidRDefault="00F90320" w:rsidP="000759A1">
      <w:pPr>
        <w:pStyle w:val="Heading3"/>
        <w:numPr>
          <w:ilvl w:val="0"/>
          <w:numId w:val="25"/>
        </w:numPr>
        <w:rPr>
          <w:rStyle w:val="heading30"/>
        </w:rPr>
      </w:pPr>
      <w:bookmarkStart w:id="40" w:name="_Toc36624427"/>
      <w:r>
        <w:rPr>
          <w:rStyle w:val="heading30"/>
        </w:rPr>
        <w:t>First Full Scene</w:t>
      </w:r>
      <w:r w:rsidR="00E270E3">
        <w:rPr>
          <w:rStyle w:val="heading30"/>
        </w:rPr>
        <w:t xml:space="preserve"> </w:t>
      </w:r>
      <w:r w:rsidR="00710B07">
        <w:rPr>
          <w:rStyle w:val="heading30"/>
        </w:rPr>
        <w:t>With Camera</w:t>
      </w:r>
      <w:r w:rsidR="00E270E3">
        <w:rPr>
          <w:rStyle w:val="heading30"/>
        </w:rPr>
        <w:t xml:space="preserve"> Lights and Box</w:t>
      </w:r>
      <w:bookmarkEnd w:id="40"/>
    </w:p>
    <w:p w14:paraId="02AB37DA" w14:textId="7D8A5BFE" w:rsidR="00F90320" w:rsidRDefault="00F90320" w:rsidP="00F90320"/>
    <w:p w14:paraId="53485980" w14:textId="77777777" w:rsidR="00E270E3" w:rsidRPr="00E270E3" w:rsidRDefault="00E270E3" w:rsidP="00E270E3">
      <w:pPr>
        <w:pStyle w:val="programcode"/>
        <w:rPr>
          <w:lang w:val="en-SH" w:eastAsia="en-SH"/>
        </w:rPr>
      </w:pPr>
      <w:r w:rsidRPr="00E270E3">
        <w:rPr>
          <w:color w:val="0000FF"/>
          <w:lang w:val="en-SH" w:eastAsia="en-SH"/>
        </w:rPr>
        <w:t>var</w:t>
      </w:r>
      <w:r w:rsidRPr="00E270E3">
        <w:rPr>
          <w:lang w:val="en-SH" w:eastAsia="en-SH"/>
        </w:rPr>
        <w:t> </w:t>
      </w:r>
      <w:proofErr w:type="spellStart"/>
      <w:r w:rsidRPr="00E270E3">
        <w:rPr>
          <w:lang w:val="en-SH" w:eastAsia="en-SH"/>
        </w:rPr>
        <w:t>createScene</w:t>
      </w:r>
      <w:proofErr w:type="spellEnd"/>
      <w:r w:rsidRPr="00E270E3">
        <w:rPr>
          <w:lang w:val="en-SH" w:eastAsia="en-SH"/>
        </w:rPr>
        <w:t> = </w:t>
      </w:r>
      <w:r w:rsidRPr="00E270E3">
        <w:rPr>
          <w:color w:val="0000FF"/>
          <w:lang w:val="en-SH" w:eastAsia="en-SH"/>
        </w:rPr>
        <w:t>function</w:t>
      </w:r>
      <w:r w:rsidRPr="00E270E3">
        <w:rPr>
          <w:lang w:val="en-SH" w:eastAsia="en-SH"/>
        </w:rPr>
        <w:t> () {</w:t>
      </w:r>
    </w:p>
    <w:p w14:paraId="199E5F97" w14:textId="77777777" w:rsidR="00E270E3" w:rsidRPr="00E270E3" w:rsidRDefault="00E270E3" w:rsidP="00E270E3">
      <w:pPr>
        <w:pStyle w:val="programcode"/>
        <w:rPr>
          <w:lang w:val="en-SH" w:eastAsia="en-SH"/>
        </w:rPr>
      </w:pPr>
    </w:p>
    <w:p w14:paraId="6BC5E065" w14:textId="77777777" w:rsidR="00E270E3" w:rsidRPr="00E270E3" w:rsidRDefault="00E270E3" w:rsidP="00E270E3">
      <w:pPr>
        <w:pStyle w:val="programcode"/>
        <w:rPr>
          <w:lang w:val="en-SH" w:eastAsia="en-SH"/>
        </w:rPr>
      </w:pPr>
      <w:r w:rsidRPr="00E270E3">
        <w:rPr>
          <w:lang w:val="en-SH" w:eastAsia="en-SH"/>
        </w:rPr>
        <w:t>    </w:t>
      </w:r>
      <w:r w:rsidRPr="00E270E3">
        <w:rPr>
          <w:color w:val="008000"/>
          <w:lang w:val="en-SH" w:eastAsia="en-SH"/>
        </w:rPr>
        <w:t>// Create the scene space</w:t>
      </w:r>
    </w:p>
    <w:p w14:paraId="213E79E8" w14:textId="77777777" w:rsidR="00E270E3" w:rsidRPr="00E270E3" w:rsidRDefault="00E270E3" w:rsidP="00E270E3">
      <w:pPr>
        <w:pStyle w:val="programcode"/>
        <w:rPr>
          <w:lang w:val="en-SH" w:eastAsia="en-SH"/>
        </w:rPr>
      </w:pPr>
      <w:r w:rsidRPr="00E270E3">
        <w:rPr>
          <w:lang w:val="en-SH" w:eastAsia="en-SH"/>
        </w:rPr>
        <w:t>    </w:t>
      </w:r>
      <w:r w:rsidRPr="00E270E3">
        <w:rPr>
          <w:color w:val="0000FF"/>
          <w:lang w:val="en-SH" w:eastAsia="en-SH"/>
        </w:rPr>
        <w:t>var</w:t>
      </w:r>
      <w:r w:rsidRPr="00E270E3">
        <w:rPr>
          <w:lang w:val="en-SH" w:eastAsia="en-SH"/>
        </w:rPr>
        <w:t> scene = </w:t>
      </w:r>
      <w:r w:rsidRPr="00E270E3">
        <w:rPr>
          <w:color w:val="0000FF"/>
          <w:lang w:val="en-SH" w:eastAsia="en-SH"/>
        </w:rPr>
        <w:t>new</w:t>
      </w:r>
      <w:r w:rsidRPr="00E270E3">
        <w:rPr>
          <w:lang w:val="en-SH" w:eastAsia="en-SH"/>
        </w:rPr>
        <w:t> </w:t>
      </w:r>
      <w:proofErr w:type="spellStart"/>
      <w:r w:rsidRPr="00E270E3">
        <w:rPr>
          <w:color w:val="008080"/>
          <w:lang w:val="en-SH" w:eastAsia="en-SH"/>
        </w:rPr>
        <w:t>BABYLON</w:t>
      </w:r>
      <w:r w:rsidRPr="00E270E3">
        <w:rPr>
          <w:lang w:val="en-SH" w:eastAsia="en-SH"/>
        </w:rPr>
        <w:t>.</w:t>
      </w:r>
      <w:r w:rsidRPr="00E270E3">
        <w:rPr>
          <w:color w:val="008080"/>
          <w:lang w:val="en-SH" w:eastAsia="en-SH"/>
        </w:rPr>
        <w:t>Scene</w:t>
      </w:r>
      <w:proofErr w:type="spellEnd"/>
      <w:r w:rsidRPr="00E270E3">
        <w:rPr>
          <w:lang w:val="en-SH" w:eastAsia="en-SH"/>
        </w:rPr>
        <w:t>(engine);</w:t>
      </w:r>
    </w:p>
    <w:p w14:paraId="74D76C74" w14:textId="77777777" w:rsidR="00E270E3" w:rsidRPr="00E270E3" w:rsidRDefault="00E270E3" w:rsidP="00E270E3">
      <w:pPr>
        <w:pStyle w:val="programcode"/>
        <w:rPr>
          <w:lang w:val="en-SH" w:eastAsia="en-SH"/>
        </w:rPr>
      </w:pPr>
    </w:p>
    <w:p w14:paraId="0768A0AB" w14:textId="77777777" w:rsidR="00E270E3" w:rsidRPr="00E270E3" w:rsidRDefault="00E270E3" w:rsidP="00E270E3">
      <w:pPr>
        <w:pStyle w:val="programcode"/>
        <w:rPr>
          <w:lang w:val="en-SH" w:eastAsia="en-SH"/>
        </w:rPr>
      </w:pPr>
      <w:r w:rsidRPr="00E270E3">
        <w:rPr>
          <w:lang w:val="en-SH" w:eastAsia="en-SH"/>
        </w:rPr>
        <w:t>    </w:t>
      </w:r>
      <w:r w:rsidRPr="00E270E3">
        <w:rPr>
          <w:color w:val="008000"/>
          <w:lang w:val="en-SH" w:eastAsia="en-SH"/>
        </w:rPr>
        <w:t>// Add a camera to the scene and attach it to the canvas</w:t>
      </w:r>
    </w:p>
    <w:p w14:paraId="53E883C8" w14:textId="77777777" w:rsidR="00E270E3" w:rsidRPr="00E270E3" w:rsidRDefault="00E270E3" w:rsidP="00E270E3">
      <w:pPr>
        <w:pStyle w:val="programcode"/>
        <w:rPr>
          <w:lang w:val="en-SH" w:eastAsia="en-SH"/>
        </w:rPr>
      </w:pPr>
      <w:r w:rsidRPr="00E270E3">
        <w:rPr>
          <w:lang w:val="en-SH" w:eastAsia="en-SH"/>
        </w:rPr>
        <w:t>    </w:t>
      </w:r>
      <w:r w:rsidRPr="00E270E3">
        <w:rPr>
          <w:color w:val="0000FF"/>
          <w:lang w:val="en-SH" w:eastAsia="en-SH"/>
        </w:rPr>
        <w:t>var</w:t>
      </w:r>
      <w:r w:rsidRPr="00E270E3">
        <w:rPr>
          <w:lang w:val="en-SH" w:eastAsia="en-SH"/>
        </w:rPr>
        <w:t> camera = </w:t>
      </w:r>
      <w:r w:rsidRPr="00E270E3">
        <w:rPr>
          <w:color w:val="0000FF"/>
          <w:lang w:val="en-SH" w:eastAsia="en-SH"/>
        </w:rPr>
        <w:t>new</w:t>
      </w:r>
      <w:r w:rsidRPr="00E270E3">
        <w:rPr>
          <w:lang w:val="en-SH" w:eastAsia="en-SH"/>
        </w:rPr>
        <w:t> </w:t>
      </w:r>
      <w:r w:rsidRPr="00E270E3">
        <w:rPr>
          <w:color w:val="008080"/>
          <w:lang w:val="en-SH" w:eastAsia="en-SH"/>
        </w:rPr>
        <w:t>BABYLON</w:t>
      </w:r>
      <w:r w:rsidRPr="00E270E3">
        <w:rPr>
          <w:lang w:val="en-SH" w:eastAsia="en-SH"/>
        </w:rPr>
        <w:t>.</w:t>
      </w:r>
      <w:r w:rsidRPr="00E270E3">
        <w:rPr>
          <w:color w:val="008080"/>
          <w:lang w:val="en-SH" w:eastAsia="en-SH"/>
        </w:rPr>
        <w:t>ArcRotateCamera</w:t>
      </w:r>
      <w:r w:rsidRPr="00E270E3">
        <w:rPr>
          <w:lang w:val="en-SH" w:eastAsia="en-SH"/>
        </w:rPr>
        <w:t>(</w:t>
      </w:r>
      <w:r w:rsidRPr="00E270E3">
        <w:rPr>
          <w:color w:val="A31515"/>
          <w:lang w:val="en-SH" w:eastAsia="en-SH"/>
        </w:rPr>
        <w:t>"Camera"</w:t>
      </w:r>
      <w:r w:rsidRPr="00E270E3">
        <w:rPr>
          <w:lang w:val="en-SH" w:eastAsia="en-SH"/>
        </w:rPr>
        <w:t>, </w:t>
      </w:r>
      <w:r w:rsidRPr="00E270E3">
        <w:rPr>
          <w:color w:val="09885A"/>
          <w:lang w:val="en-SH" w:eastAsia="en-SH"/>
        </w:rPr>
        <w:t>3</w:t>
      </w:r>
      <w:r w:rsidRPr="00E270E3">
        <w:rPr>
          <w:lang w:val="en-SH" w:eastAsia="en-SH"/>
        </w:rPr>
        <w:t> * </w:t>
      </w:r>
      <w:r w:rsidRPr="00E270E3">
        <w:rPr>
          <w:color w:val="008080"/>
          <w:lang w:val="en-SH" w:eastAsia="en-SH"/>
        </w:rPr>
        <w:t>Math</w:t>
      </w:r>
      <w:r w:rsidRPr="00E270E3">
        <w:rPr>
          <w:lang w:val="en-SH" w:eastAsia="en-SH"/>
        </w:rPr>
        <w:t>.</w:t>
      </w:r>
      <w:r w:rsidRPr="00E270E3">
        <w:rPr>
          <w:color w:val="008080"/>
          <w:lang w:val="en-SH" w:eastAsia="en-SH"/>
        </w:rPr>
        <w:t>PI</w:t>
      </w:r>
      <w:r w:rsidRPr="00E270E3">
        <w:rPr>
          <w:lang w:val="en-SH" w:eastAsia="en-SH"/>
        </w:rPr>
        <w:t> / </w:t>
      </w:r>
      <w:r w:rsidRPr="00E270E3">
        <w:rPr>
          <w:color w:val="09885A"/>
          <w:lang w:val="en-SH" w:eastAsia="en-SH"/>
        </w:rPr>
        <w:t>4</w:t>
      </w:r>
      <w:r w:rsidRPr="00E270E3">
        <w:rPr>
          <w:lang w:val="en-SH" w:eastAsia="en-SH"/>
        </w:rPr>
        <w:t>, </w:t>
      </w:r>
      <w:r w:rsidRPr="00E270E3">
        <w:rPr>
          <w:color w:val="008080"/>
          <w:lang w:val="en-SH" w:eastAsia="en-SH"/>
        </w:rPr>
        <w:t>Math</w:t>
      </w:r>
      <w:r w:rsidRPr="00E270E3">
        <w:rPr>
          <w:lang w:val="en-SH" w:eastAsia="en-SH"/>
        </w:rPr>
        <w:t>.</w:t>
      </w:r>
      <w:r w:rsidRPr="00E270E3">
        <w:rPr>
          <w:color w:val="008080"/>
          <w:lang w:val="en-SH" w:eastAsia="en-SH"/>
        </w:rPr>
        <w:t>PI</w:t>
      </w:r>
      <w:r w:rsidRPr="00E270E3">
        <w:rPr>
          <w:lang w:val="en-SH" w:eastAsia="en-SH"/>
        </w:rPr>
        <w:t> / </w:t>
      </w:r>
      <w:r w:rsidRPr="00E270E3">
        <w:rPr>
          <w:color w:val="09885A"/>
          <w:lang w:val="en-SH" w:eastAsia="en-SH"/>
        </w:rPr>
        <w:t>4</w:t>
      </w:r>
      <w:r w:rsidRPr="00E270E3">
        <w:rPr>
          <w:lang w:val="en-SH" w:eastAsia="en-SH"/>
        </w:rPr>
        <w:t>, </w:t>
      </w:r>
      <w:r w:rsidRPr="00E270E3">
        <w:rPr>
          <w:color w:val="09885A"/>
          <w:lang w:val="en-SH" w:eastAsia="en-SH"/>
        </w:rPr>
        <w:t>4</w:t>
      </w:r>
      <w:r w:rsidRPr="00E270E3">
        <w:rPr>
          <w:lang w:val="en-SH" w:eastAsia="en-SH"/>
        </w:rPr>
        <w:t>, </w:t>
      </w:r>
      <w:r w:rsidRPr="00E270E3">
        <w:rPr>
          <w:color w:val="008080"/>
          <w:lang w:val="en-SH" w:eastAsia="en-SH"/>
        </w:rPr>
        <w:t>BABYLON</w:t>
      </w:r>
      <w:r w:rsidRPr="00E270E3">
        <w:rPr>
          <w:lang w:val="en-SH" w:eastAsia="en-SH"/>
        </w:rPr>
        <w:t>.</w:t>
      </w:r>
      <w:r w:rsidRPr="00E270E3">
        <w:rPr>
          <w:color w:val="008080"/>
          <w:lang w:val="en-SH" w:eastAsia="en-SH"/>
        </w:rPr>
        <w:t>Vector3</w:t>
      </w:r>
      <w:r w:rsidRPr="00E270E3">
        <w:rPr>
          <w:lang w:val="en-SH" w:eastAsia="en-SH"/>
        </w:rPr>
        <w:t>.</w:t>
      </w:r>
      <w:r w:rsidRPr="00E270E3">
        <w:rPr>
          <w:color w:val="008080"/>
          <w:lang w:val="en-SH" w:eastAsia="en-SH"/>
        </w:rPr>
        <w:t>Zero</w:t>
      </w:r>
      <w:r w:rsidRPr="00E270E3">
        <w:rPr>
          <w:lang w:val="en-SH" w:eastAsia="en-SH"/>
        </w:rPr>
        <w:t>(), scene);</w:t>
      </w:r>
    </w:p>
    <w:p w14:paraId="1A146A52" w14:textId="77777777" w:rsidR="00E270E3" w:rsidRPr="00E270E3" w:rsidRDefault="00E270E3" w:rsidP="00E270E3">
      <w:pPr>
        <w:pStyle w:val="programcode"/>
        <w:rPr>
          <w:lang w:val="en-SH" w:eastAsia="en-SH"/>
        </w:rPr>
      </w:pPr>
      <w:r w:rsidRPr="00E270E3">
        <w:rPr>
          <w:lang w:val="en-SH" w:eastAsia="en-SH"/>
        </w:rPr>
        <w:t>    </w:t>
      </w:r>
      <w:proofErr w:type="spellStart"/>
      <w:r w:rsidRPr="00E270E3">
        <w:rPr>
          <w:lang w:val="en-SH" w:eastAsia="en-SH"/>
        </w:rPr>
        <w:t>camera.attachControl</w:t>
      </w:r>
      <w:proofErr w:type="spellEnd"/>
      <w:r w:rsidRPr="00E270E3">
        <w:rPr>
          <w:lang w:val="en-SH" w:eastAsia="en-SH"/>
        </w:rPr>
        <w:t>(canvas, </w:t>
      </w:r>
      <w:r w:rsidRPr="00E270E3">
        <w:rPr>
          <w:color w:val="0000FF"/>
          <w:lang w:val="en-SH" w:eastAsia="en-SH"/>
        </w:rPr>
        <w:t>true</w:t>
      </w:r>
      <w:r w:rsidRPr="00E270E3">
        <w:rPr>
          <w:lang w:val="en-SH" w:eastAsia="en-SH"/>
        </w:rPr>
        <w:t>);</w:t>
      </w:r>
    </w:p>
    <w:p w14:paraId="1C3F9D63" w14:textId="77777777" w:rsidR="00E270E3" w:rsidRPr="00E270E3" w:rsidRDefault="00E270E3" w:rsidP="00E270E3">
      <w:pPr>
        <w:pStyle w:val="programcode"/>
        <w:rPr>
          <w:lang w:val="en-SH" w:eastAsia="en-SH"/>
        </w:rPr>
      </w:pPr>
    </w:p>
    <w:p w14:paraId="4F85B163" w14:textId="77777777" w:rsidR="00E270E3" w:rsidRPr="00E270E3" w:rsidRDefault="00E270E3" w:rsidP="00E270E3">
      <w:pPr>
        <w:pStyle w:val="programcode"/>
        <w:rPr>
          <w:lang w:val="en-SH" w:eastAsia="en-SH"/>
        </w:rPr>
      </w:pPr>
      <w:r w:rsidRPr="00E270E3">
        <w:rPr>
          <w:lang w:val="en-SH" w:eastAsia="en-SH"/>
        </w:rPr>
        <w:t>    </w:t>
      </w:r>
      <w:r w:rsidRPr="00E270E3">
        <w:rPr>
          <w:color w:val="008000"/>
          <w:lang w:val="en-SH" w:eastAsia="en-SH"/>
        </w:rPr>
        <w:t>// Add lights to the scene</w:t>
      </w:r>
    </w:p>
    <w:p w14:paraId="56F2F54F" w14:textId="77777777" w:rsidR="00E270E3" w:rsidRPr="00E270E3" w:rsidRDefault="00E270E3" w:rsidP="00E270E3">
      <w:pPr>
        <w:pStyle w:val="programcode"/>
        <w:rPr>
          <w:lang w:val="en-SH" w:eastAsia="en-SH"/>
        </w:rPr>
      </w:pPr>
      <w:r w:rsidRPr="00E270E3">
        <w:rPr>
          <w:lang w:val="en-SH" w:eastAsia="en-SH"/>
        </w:rPr>
        <w:t>    </w:t>
      </w:r>
      <w:r w:rsidRPr="00E270E3">
        <w:rPr>
          <w:color w:val="0000FF"/>
          <w:lang w:val="en-SH" w:eastAsia="en-SH"/>
        </w:rPr>
        <w:t>var</w:t>
      </w:r>
      <w:r w:rsidRPr="00E270E3">
        <w:rPr>
          <w:lang w:val="en-SH" w:eastAsia="en-SH"/>
        </w:rPr>
        <w:t> light1 = </w:t>
      </w:r>
      <w:r w:rsidRPr="00E270E3">
        <w:rPr>
          <w:color w:val="0000FF"/>
          <w:lang w:val="en-SH" w:eastAsia="en-SH"/>
        </w:rPr>
        <w:t>new</w:t>
      </w:r>
      <w:r w:rsidRPr="00E270E3">
        <w:rPr>
          <w:lang w:val="en-SH" w:eastAsia="en-SH"/>
        </w:rPr>
        <w:t> </w:t>
      </w:r>
      <w:r w:rsidRPr="00E270E3">
        <w:rPr>
          <w:color w:val="008080"/>
          <w:lang w:val="en-SH" w:eastAsia="en-SH"/>
        </w:rPr>
        <w:t>BABYLON</w:t>
      </w:r>
      <w:r w:rsidRPr="00E270E3">
        <w:rPr>
          <w:lang w:val="en-SH" w:eastAsia="en-SH"/>
        </w:rPr>
        <w:t>.</w:t>
      </w:r>
      <w:r w:rsidRPr="00E270E3">
        <w:rPr>
          <w:color w:val="008080"/>
          <w:lang w:val="en-SH" w:eastAsia="en-SH"/>
        </w:rPr>
        <w:t>HemisphericLight</w:t>
      </w:r>
      <w:r w:rsidRPr="00E270E3">
        <w:rPr>
          <w:lang w:val="en-SH" w:eastAsia="en-SH"/>
        </w:rPr>
        <w:t>(</w:t>
      </w:r>
      <w:r w:rsidRPr="00E270E3">
        <w:rPr>
          <w:color w:val="A31515"/>
          <w:lang w:val="en-SH" w:eastAsia="en-SH"/>
        </w:rPr>
        <w:t>"light1"</w:t>
      </w:r>
      <w:r w:rsidRPr="00E270E3">
        <w:rPr>
          <w:lang w:val="en-SH" w:eastAsia="en-SH"/>
        </w:rPr>
        <w:t>, </w:t>
      </w:r>
      <w:r w:rsidRPr="00E270E3">
        <w:rPr>
          <w:color w:val="0000FF"/>
          <w:lang w:val="en-SH" w:eastAsia="en-SH"/>
        </w:rPr>
        <w:t>new</w:t>
      </w:r>
      <w:r w:rsidRPr="00E270E3">
        <w:rPr>
          <w:lang w:val="en-SH" w:eastAsia="en-SH"/>
        </w:rPr>
        <w:t> </w:t>
      </w:r>
      <w:r w:rsidRPr="00E270E3">
        <w:rPr>
          <w:color w:val="008080"/>
          <w:lang w:val="en-SH" w:eastAsia="en-SH"/>
        </w:rPr>
        <w:t>BABYLON</w:t>
      </w:r>
      <w:r w:rsidRPr="00E270E3">
        <w:rPr>
          <w:lang w:val="en-SH" w:eastAsia="en-SH"/>
        </w:rPr>
        <w:t>.</w:t>
      </w:r>
      <w:r w:rsidRPr="00E270E3">
        <w:rPr>
          <w:color w:val="008080"/>
          <w:lang w:val="en-SH" w:eastAsia="en-SH"/>
        </w:rPr>
        <w:t>Vector3</w:t>
      </w:r>
      <w:r w:rsidRPr="00E270E3">
        <w:rPr>
          <w:lang w:val="en-SH" w:eastAsia="en-SH"/>
        </w:rPr>
        <w:t>(</w:t>
      </w:r>
      <w:r w:rsidRPr="00E270E3">
        <w:rPr>
          <w:color w:val="09885A"/>
          <w:lang w:val="en-SH" w:eastAsia="en-SH"/>
        </w:rPr>
        <w:t>1</w:t>
      </w:r>
      <w:r w:rsidRPr="00E270E3">
        <w:rPr>
          <w:lang w:val="en-SH" w:eastAsia="en-SH"/>
        </w:rPr>
        <w:t>, </w:t>
      </w:r>
      <w:r w:rsidRPr="00E270E3">
        <w:rPr>
          <w:color w:val="09885A"/>
          <w:lang w:val="en-SH" w:eastAsia="en-SH"/>
        </w:rPr>
        <w:t>1</w:t>
      </w:r>
      <w:r w:rsidRPr="00E270E3">
        <w:rPr>
          <w:lang w:val="en-SH" w:eastAsia="en-SH"/>
        </w:rPr>
        <w:t>, </w:t>
      </w:r>
      <w:r w:rsidRPr="00E270E3">
        <w:rPr>
          <w:color w:val="09885A"/>
          <w:lang w:val="en-SH" w:eastAsia="en-SH"/>
        </w:rPr>
        <w:t>0</w:t>
      </w:r>
      <w:r w:rsidRPr="00E270E3">
        <w:rPr>
          <w:lang w:val="en-SH" w:eastAsia="en-SH"/>
        </w:rPr>
        <w:t>), scene);</w:t>
      </w:r>
    </w:p>
    <w:p w14:paraId="41B9C971" w14:textId="77777777" w:rsidR="00E270E3" w:rsidRPr="00E270E3" w:rsidRDefault="00E270E3" w:rsidP="00E270E3">
      <w:pPr>
        <w:pStyle w:val="programcode"/>
        <w:rPr>
          <w:lang w:val="en-SH" w:eastAsia="en-SH"/>
        </w:rPr>
      </w:pPr>
      <w:r w:rsidRPr="00E270E3">
        <w:rPr>
          <w:lang w:val="en-SH" w:eastAsia="en-SH"/>
        </w:rPr>
        <w:t>    </w:t>
      </w:r>
      <w:r w:rsidRPr="00E270E3">
        <w:rPr>
          <w:color w:val="0000FF"/>
          <w:lang w:val="en-SH" w:eastAsia="en-SH"/>
        </w:rPr>
        <w:t>var</w:t>
      </w:r>
      <w:r w:rsidRPr="00E270E3">
        <w:rPr>
          <w:lang w:val="en-SH" w:eastAsia="en-SH"/>
        </w:rPr>
        <w:t> light2 = </w:t>
      </w:r>
      <w:r w:rsidRPr="00E270E3">
        <w:rPr>
          <w:color w:val="0000FF"/>
          <w:lang w:val="en-SH" w:eastAsia="en-SH"/>
        </w:rPr>
        <w:t>new</w:t>
      </w:r>
      <w:r w:rsidRPr="00E270E3">
        <w:rPr>
          <w:lang w:val="en-SH" w:eastAsia="en-SH"/>
        </w:rPr>
        <w:t> </w:t>
      </w:r>
      <w:r w:rsidRPr="00E270E3">
        <w:rPr>
          <w:color w:val="008080"/>
          <w:lang w:val="en-SH" w:eastAsia="en-SH"/>
        </w:rPr>
        <w:t>BABYLON</w:t>
      </w:r>
      <w:r w:rsidRPr="00E270E3">
        <w:rPr>
          <w:lang w:val="en-SH" w:eastAsia="en-SH"/>
        </w:rPr>
        <w:t>.</w:t>
      </w:r>
      <w:r w:rsidRPr="00E270E3">
        <w:rPr>
          <w:color w:val="008080"/>
          <w:lang w:val="en-SH" w:eastAsia="en-SH"/>
        </w:rPr>
        <w:t>PointLight</w:t>
      </w:r>
      <w:r w:rsidRPr="00E270E3">
        <w:rPr>
          <w:lang w:val="en-SH" w:eastAsia="en-SH"/>
        </w:rPr>
        <w:t>(</w:t>
      </w:r>
      <w:r w:rsidRPr="00E270E3">
        <w:rPr>
          <w:color w:val="A31515"/>
          <w:lang w:val="en-SH" w:eastAsia="en-SH"/>
        </w:rPr>
        <w:t>"light2"</w:t>
      </w:r>
      <w:r w:rsidRPr="00E270E3">
        <w:rPr>
          <w:lang w:val="en-SH" w:eastAsia="en-SH"/>
        </w:rPr>
        <w:t>, </w:t>
      </w:r>
      <w:r w:rsidRPr="00E270E3">
        <w:rPr>
          <w:color w:val="0000FF"/>
          <w:lang w:val="en-SH" w:eastAsia="en-SH"/>
        </w:rPr>
        <w:t>new</w:t>
      </w:r>
      <w:r w:rsidRPr="00E270E3">
        <w:rPr>
          <w:lang w:val="en-SH" w:eastAsia="en-SH"/>
        </w:rPr>
        <w:t> </w:t>
      </w:r>
      <w:r w:rsidRPr="00E270E3">
        <w:rPr>
          <w:color w:val="008080"/>
          <w:lang w:val="en-SH" w:eastAsia="en-SH"/>
        </w:rPr>
        <w:t>BABYLON</w:t>
      </w:r>
      <w:r w:rsidRPr="00E270E3">
        <w:rPr>
          <w:lang w:val="en-SH" w:eastAsia="en-SH"/>
        </w:rPr>
        <w:t>.</w:t>
      </w:r>
      <w:r w:rsidRPr="00E270E3">
        <w:rPr>
          <w:color w:val="008080"/>
          <w:lang w:val="en-SH" w:eastAsia="en-SH"/>
        </w:rPr>
        <w:t>Vector3</w:t>
      </w:r>
      <w:r w:rsidRPr="00E270E3">
        <w:rPr>
          <w:lang w:val="en-SH" w:eastAsia="en-SH"/>
        </w:rPr>
        <w:t>(</w:t>
      </w:r>
      <w:r w:rsidRPr="00E270E3">
        <w:rPr>
          <w:color w:val="09885A"/>
          <w:lang w:val="en-SH" w:eastAsia="en-SH"/>
        </w:rPr>
        <w:t>0</w:t>
      </w:r>
      <w:r w:rsidRPr="00E270E3">
        <w:rPr>
          <w:lang w:val="en-SH" w:eastAsia="en-SH"/>
        </w:rPr>
        <w:t>, </w:t>
      </w:r>
      <w:r w:rsidRPr="00E270E3">
        <w:rPr>
          <w:color w:val="09885A"/>
          <w:lang w:val="en-SH" w:eastAsia="en-SH"/>
        </w:rPr>
        <w:t>1</w:t>
      </w:r>
      <w:r w:rsidRPr="00E270E3">
        <w:rPr>
          <w:lang w:val="en-SH" w:eastAsia="en-SH"/>
        </w:rPr>
        <w:t>, -</w:t>
      </w:r>
      <w:r w:rsidRPr="00E270E3">
        <w:rPr>
          <w:color w:val="09885A"/>
          <w:lang w:val="en-SH" w:eastAsia="en-SH"/>
        </w:rPr>
        <w:t>1</w:t>
      </w:r>
      <w:r w:rsidRPr="00E270E3">
        <w:rPr>
          <w:lang w:val="en-SH" w:eastAsia="en-SH"/>
        </w:rPr>
        <w:t>), scene);</w:t>
      </w:r>
    </w:p>
    <w:p w14:paraId="0F71C38E" w14:textId="77777777" w:rsidR="00E270E3" w:rsidRPr="00E270E3" w:rsidRDefault="00E270E3" w:rsidP="00E270E3">
      <w:pPr>
        <w:pStyle w:val="programcode"/>
        <w:rPr>
          <w:lang w:val="en-SH" w:eastAsia="en-SH"/>
        </w:rPr>
      </w:pPr>
    </w:p>
    <w:p w14:paraId="1A67C759" w14:textId="77777777" w:rsidR="00E270E3" w:rsidRPr="00E270E3" w:rsidRDefault="00E270E3" w:rsidP="00E270E3">
      <w:pPr>
        <w:pStyle w:val="programcode"/>
        <w:rPr>
          <w:lang w:val="en-SH" w:eastAsia="en-SH"/>
        </w:rPr>
      </w:pPr>
      <w:r w:rsidRPr="00E270E3">
        <w:rPr>
          <w:lang w:val="en-SH" w:eastAsia="en-SH"/>
        </w:rPr>
        <w:t>    </w:t>
      </w:r>
      <w:r w:rsidRPr="00E270E3">
        <w:rPr>
          <w:color w:val="008000"/>
          <w:lang w:val="en-SH" w:eastAsia="en-SH"/>
        </w:rPr>
        <w:t>// Add and manipulate meshes in the scene</w:t>
      </w:r>
    </w:p>
    <w:p w14:paraId="1A5773FB" w14:textId="77777777" w:rsidR="00E270E3" w:rsidRPr="00E270E3" w:rsidRDefault="00E270E3" w:rsidP="00E270E3">
      <w:pPr>
        <w:pStyle w:val="programcode"/>
        <w:rPr>
          <w:lang w:val="en-SH" w:eastAsia="en-SH"/>
        </w:rPr>
      </w:pPr>
      <w:r w:rsidRPr="00E270E3">
        <w:rPr>
          <w:lang w:val="en-SH" w:eastAsia="en-SH"/>
        </w:rPr>
        <w:t>    </w:t>
      </w:r>
      <w:r w:rsidRPr="00E270E3">
        <w:rPr>
          <w:color w:val="0000FF"/>
          <w:lang w:val="en-SH" w:eastAsia="en-SH"/>
        </w:rPr>
        <w:t>var</w:t>
      </w:r>
      <w:r w:rsidRPr="00E270E3">
        <w:rPr>
          <w:lang w:val="en-SH" w:eastAsia="en-SH"/>
        </w:rPr>
        <w:t> box = </w:t>
      </w:r>
      <w:r w:rsidRPr="00E270E3">
        <w:rPr>
          <w:color w:val="008080"/>
          <w:lang w:val="en-SH" w:eastAsia="en-SH"/>
        </w:rPr>
        <w:t>BABYLON</w:t>
      </w:r>
      <w:r w:rsidRPr="00E270E3">
        <w:rPr>
          <w:lang w:val="en-SH" w:eastAsia="en-SH"/>
        </w:rPr>
        <w:t>.</w:t>
      </w:r>
      <w:r w:rsidRPr="00E270E3">
        <w:rPr>
          <w:color w:val="008080"/>
          <w:lang w:val="en-SH" w:eastAsia="en-SH"/>
        </w:rPr>
        <w:t>MeshBuilder</w:t>
      </w:r>
      <w:r w:rsidRPr="00E270E3">
        <w:rPr>
          <w:lang w:val="en-SH" w:eastAsia="en-SH"/>
        </w:rPr>
        <w:t>.</w:t>
      </w:r>
      <w:r w:rsidRPr="00E270E3">
        <w:rPr>
          <w:color w:val="008080"/>
          <w:lang w:val="en-SH" w:eastAsia="en-SH"/>
        </w:rPr>
        <w:t>CreateBox</w:t>
      </w:r>
      <w:r w:rsidRPr="00E270E3">
        <w:rPr>
          <w:lang w:val="en-SH" w:eastAsia="en-SH"/>
        </w:rPr>
        <w:t>(</w:t>
      </w:r>
      <w:r w:rsidRPr="00E270E3">
        <w:rPr>
          <w:color w:val="A31515"/>
          <w:lang w:val="en-SH" w:eastAsia="en-SH"/>
        </w:rPr>
        <w:t>"box"</w:t>
      </w:r>
      <w:r w:rsidRPr="00E270E3">
        <w:rPr>
          <w:lang w:val="en-SH" w:eastAsia="en-SH"/>
        </w:rPr>
        <w:t>, {height: </w:t>
      </w:r>
      <w:r w:rsidRPr="00E270E3">
        <w:rPr>
          <w:color w:val="09885A"/>
          <w:lang w:val="en-SH" w:eastAsia="en-SH"/>
        </w:rPr>
        <w:t>1</w:t>
      </w:r>
      <w:r w:rsidRPr="00E270E3">
        <w:rPr>
          <w:lang w:val="en-SH" w:eastAsia="en-SH"/>
        </w:rPr>
        <w:t>, width: </w:t>
      </w:r>
      <w:r w:rsidRPr="00E270E3">
        <w:rPr>
          <w:color w:val="09885A"/>
          <w:lang w:val="en-SH" w:eastAsia="en-SH"/>
        </w:rPr>
        <w:t>0.75</w:t>
      </w:r>
      <w:r w:rsidRPr="00E270E3">
        <w:rPr>
          <w:lang w:val="en-SH" w:eastAsia="en-SH"/>
        </w:rPr>
        <w:t>, depth: </w:t>
      </w:r>
      <w:r w:rsidRPr="00E270E3">
        <w:rPr>
          <w:color w:val="09885A"/>
          <w:lang w:val="en-SH" w:eastAsia="en-SH"/>
        </w:rPr>
        <w:t>0.25</w:t>
      </w:r>
      <w:r w:rsidRPr="00E270E3">
        <w:rPr>
          <w:lang w:val="en-SH" w:eastAsia="en-SH"/>
        </w:rPr>
        <w:t>}, scene);</w:t>
      </w:r>
    </w:p>
    <w:p w14:paraId="28092513" w14:textId="77777777" w:rsidR="00E270E3" w:rsidRPr="00E270E3" w:rsidRDefault="00E270E3" w:rsidP="00E270E3">
      <w:pPr>
        <w:pStyle w:val="programcode"/>
        <w:rPr>
          <w:lang w:val="en-SH" w:eastAsia="en-SH"/>
        </w:rPr>
      </w:pPr>
    </w:p>
    <w:p w14:paraId="01E008EC" w14:textId="77777777" w:rsidR="00E270E3" w:rsidRPr="00E270E3" w:rsidRDefault="00E270E3" w:rsidP="00E270E3">
      <w:pPr>
        <w:pStyle w:val="programcode"/>
        <w:rPr>
          <w:lang w:val="en-SH" w:eastAsia="en-SH"/>
        </w:rPr>
      </w:pPr>
      <w:r w:rsidRPr="00E270E3">
        <w:rPr>
          <w:lang w:val="en-SH" w:eastAsia="en-SH"/>
        </w:rPr>
        <w:t>    </w:t>
      </w:r>
      <w:r w:rsidRPr="00E270E3">
        <w:rPr>
          <w:color w:val="0000FF"/>
          <w:lang w:val="en-SH" w:eastAsia="en-SH"/>
        </w:rPr>
        <w:t>return</w:t>
      </w:r>
      <w:r w:rsidRPr="00E270E3">
        <w:rPr>
          <w:lang w:val="en-SH" w:eastAsia="en-SH"/>
        </w:rPr>
        <w:t> scene;</w:t>
      </w:r>
    </w:p>
    <w:p w14:paraId="0AC2EFFF" w14:textId="77777777" w:rsidR="00E270E3" w:rsidRPr="00E270E3" w:rsidRDefault="00E270E3" w:rsidP="00E270E3">
      <w:pPr>
        <w:pStyle w:val="programcode"/>
        <w:rPr>
          <w:lang w:val="en-SH" w:eastAsia="en-SH"/>
        </w:rPr>
      </w:pPr>
    </w:p>
    <w:p w14:paraId="737DCE32" w14:textId="6D28FD06" w:rsidR="00E270E3" w:rsidRDefault="00E270E3" w:rsidP="00E270E3">
      <w:pPr>
        <w:pStyle w:val="programcode"/>
        <w:rPr>
          <w:lang w:val="en-SH" w:eastAsia="en-SH"/>
        </w:rPr>
      </w:pPr>
      <w:r w:rsidRPr="00E270E3">
        <w:rPr>
          <w:lang w:val="en-SH" w:eastAsia="en-SH"/>
        </w:rPr>
        <w:t>};</w:t>
      </w:r>
    </w:p>
    <w:p w14:paraId="587FB754" w14:textId="36A8FDF0" w:rsidR="00710B07" w:rsidRDefault="00710B07" w:rsidP="00E270E3">
      <w:pPr>
        <w:pStyle w:val="programcode"/>
        <w:rPr>
          <w:lang w:val="en-SH" w:eastAsia="en-SH"/>
        </w:rPr>
      </w:pPr>
    </w:p>
    <w:p w14:paraId="0C22B3A9" w14:textId="28C96FAD" w:rsidR="00710B07" w:rsidRPr="000759A1" w:rsidRDefault="00710B07" w:rsidP="000759A1">
      <w:pPr>
        <w:pStyle w:val="Heading3"/>
        <w:numPr>
          <w:ilvl w:val="0"/>
          <w:numId w:val="25"/>
        </w:numPr>
        <w:rPr>
          <w:rStyle w:val="heading30"/>
        </w:rPr>
      </w:pPr>
      <w:bookmarkStart w:id="41" w:name="_Toc36624428"/>
      <w:r w:rsidRPr="000759A1">
        <w:rPr>
          <w:rStyle w:val="heading30"/>
        </w:rPr>
        <w:t>Output Image from Above Code</w:t>
      </w:r>
      <w:r w:rsidR="000759A1" w:rsidRPr="000759A1">
        <w:rPr>
          <w:rStyle w:val="heading30"/>
        </w:rPr>
        <w:t>.</w:t>
      </w:r>
      <w:bookmarkEnd w:id="41"/>
      <w:r w:rsidR="000759A1" w:rsidRPr="000759A1">
        <w:rPr>
          <w:rStyle w:val="heading30"/>
        </w:rPr>
        <w:t xml:space="preserve"> </w:t>
      </w:r>
    </w:p>
    <w:p w14:paraId="4E48EC71" w14:textId="5EA379B9" w:rsidR="00710B07" w:rsidRDefault="00710B07" w:rsidP="00E270E3">
      <w:pPr>
        <w:pStyle w:val="programcode"/>
        <w:rPr>
          <w:lang w:val="en-SH" w:eastAsia="en-SH"/>
        </w:rPr>
      </w:pPr>
    </w:p>
    <w:p w14:paraId="4081A3C5" w14:textId="593CCA91" w:rsidR="00710B07" w:rsidRPr="00E270E3" w:rsidRDefault="00710B07" w:rsidP="00710B07">
      <w:pPr>
        <w:pStyle w:val="programcode"/>
        <w:jc w:val="center"/>
        <w:rPr>
          <w:lang w:val="en-SH" w:eastAsia="en-SH"/>
        </w:rPr>
      </w:pPr>
      <w:r>
        <w:rPr>
          <w:noProof/>
        </w:rPr>
        <w:lastRenderedPageBreak/>
        <w:drawing>
          <wp:inline distT="0" distB="0" distL="0" distR="0" wp14:anchorId="0C33F7F1" wp14:editId="3DC29709">
            <wp:extent cx="2992582" cy="3486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0362" cy="3507608"/>
                    </a:xfrm>
                    <a:prstGeom prst="rect">
                      <a:avLst/>
                    </a:prstGeom>
                  </pic:spPr>
                </pic:pic>
              </a:graphicData>
            </a:graphic>
          </wp:inline>
        </w:drawing>
      </w:r>
    </w:p>
    <w:p w14:paraId="3FF80926" w14:textId="6901CF19" w:rsidR="00F90320" w:rsidRDefault="00F90320" w:rsidP="00F90320"/>
    <w:p w14:paraId="17FE4A6F" w14:textId="77F448EA" w:rsidR="000759A1" w:rsidRDefault="000759A1" w:rsidP="000759A1">
      <w:pPr>
        <w:pStyle w:val="heading2"/>
      </w:pPr>
      <w:bookmarkStart w:id="42" w:name="_Toc36624429"/>
      <w:r>
        <w:t>Creating Ground from Heightmap graphic files</w:t>
      </w:r>
      <w:bookmarkEnd w:id="42"/>
    </w:p>
    <w:p w14:paraId="2116DD16" w14:textId="77777777" w:rsidR="000D5720" w:rsidRDefault="000D5720" w:rsidP="000D5720">
      <w:pPr>
        <w:pStyle w:val="p1a"/>
      </w:pPr>
      <w:r>
        <w:t xml:space="preserve">Heightmap </w:t>
      </w:r>
      <w:r w:rsidRPr="000D5720">
        <w:t>is one of the most cost-efficient and effective technologies for reconstructing 3D surface texture details</w:t>
      </w:r>
      <w:sdt>
        <w:sdtPr>
          <w:id w:val="-1693142073"/>
          <w:citation/>
        </w:sdtPr>
        <w:sdtEndPr/>
        <w:sdtContent>
          <w:r>
            <w:fldChar w:fldCharType="begin"/>
          </w:r>
          <w:r>
            <w:rPr>
              <w:lang w:val="en-GB"/>
            </w:rPr>
            <w:instrText xml:space="preserve"> CITATION Muw18 \l 2057 </w:instrText>
          </w:r>
          <w:r>
            <w:fldChar w:fldCharType="separate"/>
          </w:r>
          <w:r>
            <w:rPr>
              <w:noProof/>
              <w:lang w:val="en-GB"/>
            </w:rPr>
            <w:t xml:space="preserve"> </w:t>
          </w:r>
          <w:r w:rsidRPr="000D5720">
            <w:rPr>
              <w:noProof/>
              <w:lang w:val="en-GB"/>
            </w:rPr>
            <w:t>[3]</w:t>
          </w:r>
          <w:r>
            <w:fldChar w:fldCharType="end"/>
          </w:r>
        </w:sdtContent>
      </w:sdt>
    </w:p>
    <w:p w14:paraId="139C3EF4" w14:textId="77777777" w:rsidR="000D5720" w:rsidRDefault="000D5720" w:rsidP="000D5720">
      <w:pPr>
        <w:pStyle w:val="p1a"/>
      </w:pPr>
    </w:p>
    <w:p w14:paraId="0DC7ECD1" w14:textId="052C67F1" w:rsidR="000D5720" w:rsidRDefault="000D5720" w:rsidP="000D5720">
      <w:pPr>
        <w:pStyle w:val="p1a"/>
      </w:pPr>
      <w:r w:rsidRPr="000D5720">
        <w:t>A heightmap can be considered a grayscale image where the brightest white (closest to #FFFFFF) is considered as the highest point of the map, and the darkest black (closest to #000000) is considered as the lowest point of the map.</w:t>
      </w:r>
    </w:p>
    <w:p w14:paraId="7F46A56F" w14:textId="6C27C52B" w:rsidR="000D5720" w:rsidRDefault="000D5720" w:rsidP="000D5720"/>
    <w:p w14:paraId="407648B4" w14:textId="074A63FB" w:rsidR="00865284" w:rsidRDefault="000D5720" w:rsidP="000D5720">
      <w:r>
        <w:rPr>
          <w:noProof/>
        </w:rPr>
        <w:lastRenderedPageBreak/>
        <w:drawing>
          <wp:inline distT="0" distB="0" distL="0" distR="0" wp14:anchorId="5662B8BC" wp14:editId="14AB462A">
            <wp:extent cx="4392930" cy="256984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2930" cy="2569845"/>
                    </a:xfrm>
                    <a:prstGeom prst="rect">
                      <a:avLst/>
                    </a:prstGeom>
                  </pic:spPr>
                </pic:pic>
              </a:graphicData>
            </a:graphic>
          </wp:inline>
        </w:drawing>
      </w:r>
    </w:p>
    <w:p w14:paraId="4BEA4F27" w14:textId="76EB6321" w:rsidR="00CB2E25" w:rsidRDefault="00CB2E25" w:rsidP="000D5720"/>
    <w:p w14:paraId="3F46F2A2" w14:textId="0005B7B7" w:rsidR="00CB2E25" w:rsidRDefault="00CB2E25" w:rsidP="000D5720">
      <w:r>
        <w:t>Code Example:</w:t>
      </w:r>
    </w:p>
    <w:p w14:paraId="23305F4A" w14:textId="34C9F389" w:rsidR="00865284" w:rsidRPr="00865284" w:rsidRDefault="00865284" w:rsidP="00865284">
      <w:pPr>
        <w:pStyle w:val="HTMLPreformatted"/>
        <w:shd w:val="clear" w:color="auto" w:fill="2B2B2B"/>
        <w:rPr>
          <w:rFonts w:ascii="Consolas" w:hAnsi="Consolas"/>
          <w:color w:val="CC7832"/>
          <w:lang w:val="en-GB"/>
        </w:rPr>
      </w:pPr>
      <w:r>
        <w:rPr>
          <w:rFonts w:ascii="Consolas" w:hAnsi="Consolas"/>
          <w:color w:val="CC7832"/>
          <w:lang w:val="en-GB"/>
        </w:rPr>
        <w:t>//Code for creating Ground from heightmap //</w:t>
      </w:r>
    </w:p>
    <w:p w14:paraId="3F4847B3" w14:textId="3A2B1E26" w:rsidR="00865284" w:rsidRDefault="00865284" w:rsidP="00865284">
      <w:pPr>
        <w:pStyle w:val="HTMLPreformatted"/>
        <w:shd w:val="clear" w:color="auto" w:fill="2B2B2B"/>
        <w:rPr>
          <w:rFonts w:ascii="Consolas" w:hAnsi="Consolas"/>
          <w:color w:val="A9B7C6"/>
        </w:rPr>
      </w:pPr>
      <w:r>
        <w:rPr>
          <w:rFonts w:ascii="Consolas" w:hAnsi="Consolas"/>
          <w:color w:val="CC7832"/>
        </w:rPr>
        <w:t xml:space="preserve">function </w:t>
      </w:r>
      <w:proofErr w:type="spellStart"/>
      <w:r>
        <w:rPr>
          <w:rFonts w:ascii="Consolas" w:hAnsi="Consolas"/>
          <w:color w:val="FFC66D"/>
        </w:rPr>
        <w:t>CreateGround</w:t>
      </w:r>
      <w:proofErr w:type="spellEnd"/>
      <w:r>
        <w:rPr>
          <w:rFonts w:ascii="Consolas" w:hAnsi="Consolas"/>
          <w:color w:val="A9B7C6"/>
        </w:rPr>
        <w:t>(scene) {</w:t>
      </w:r>
      <w:r>
        <w:rPr>
          <w:rFonts w:ascii="Consolas" w:hAnsi="Consolas"/>
          <w:color w:val="A9B7C6"/>
        </w:rPr>
        <w:br/>
        <w:t xml:space="preserve">    </w:t>
      </w:r>
      <w:r>
        <w:rPr>
          <w:rFonts w:ascii="Consolas" w:hAnsi="Consolas"/>
          <w:color w:val="CC7832"/>
        </w:rPr>
        <w:t xml:space="preserve">var </w:t>
      </w:r>
      <w:r>
        <w:rPr>
          <w:rFonts w:ascii="Consolas" w:hAnsi="Consolas"/>
          <w:color w:val="A9B7C6"/>
        </w:rPr>
        <w:t xml:space="preserve">ground = </w:t>
      </w:r>
      <w:r>
        <w:rPr>
          <w:rFonts w:ascii="Consolas" w:hAnsi="Consolas"/>
          <w:color w:val="CC7832"/>
        </w:rPr>
        <w:t xml:space="preserve">new </w:t>
      </w:r>
      <w:proofErr w:type="spellStart"/>
      <w:r>
        <w:rPr>
          <w:rFonts w:ascii="Consolas" w:hAnsi="Consolas"/>
          <w:color w:val="9876AA"/>
        </w:rPr>
        <w:t>BABYLON</w:t>
      </w:r>
      <w:r>
        <w:rPr>
          <w:rFonts w:ascii="Consolas" w:hAnsi="Consolas"/>
          <w:color w:val="A9B7C6"/>
        </w:rPr>
        <w:t>.</w:t>
      </w:r>
      <w:r>
        <w:rPr>
          <w:rFonts w:ascii="Consolas" w:hAnsi="Consolas"/>
          <w:color w:val="9876AA"/>
        </w:rPr>
        <w:t>Mesh</w:t>
      </w:r>
      <w:r>
        <w:rPr>
          <w:rFonts w:ascii="Consolas" w:hAnsi="Consolas"/>
          <w:color w:val="A9B7C6"/>
        </w:rPr>
        <w:t>.</w:t>
      </w:r>
      <w:r>
        <w:rPr>
          <w:rFonts w:ascii="Consolas" w:hAnsi="Consolas"/>
          <w:color w:val="FFC66D"/>
        </w:rPr>
        <w:t>CreateGroundFromHeightMap</w:t>
      </w:r>
      <w:proofErr w:type="spellEnd"/>
      <w:r>
        <w:rPr>
          <w:rFonts w:ascii="Consolas" w:hAnsi="Consolas"/>
          <w:color w:val="A9B7C6"/>
        </w:rPr>
        <w:t>(</w:t>
      </w:r>
      <w:r>
        <w:rPr>
          <w:rFonts w:ascii="Consolas" w:hAnsi="Consolas"/>
          <w:color w:val="6A8759"/>
        </w:rPr>
        <w:t>"ground"</w:t>
      </w:r>
      <w:r>
        <w:rPr>
          <w:rFonts w:ascii="Consolas" w:hAnsi="Consolas"/>
          <w:color w:val="CC7832"/>
        </w:rPr>
        <w:t xml:space="preserve">, </w:t>
      </w:r>
      <w:r>
        <w:rPr>
          <w:rFonts w:ascii="Consolas" w:hAnsi="Consolas"/>
          <w:color w:val="6A8759"/>
        </w:rPr>
        <w:t>"images/hmap1.png"</w:t>
      </w:r>
      <w:r>
        <w:rPr>
          <w:rFonts w:ascii="Consolas" w:hAnsi="Consolas"/>
          <w:color w:val="CC7832"/>
        </w:rPr>
        <w:t xml:space="preserve">, </w:t>
      </w:r>
      <w:r>
        <w:rPr>
          <w:rFonts w:ascii="Consolas" w:hAnsi="Consolas"/>
          <w:color w:val="6897BB"/>
        </w:rPr>
        <w:t>2000</w:t>
      </w:r>
      <w:r>
        <w:rPr>
          <w:rFonts w:ascii="Consolas" w:hAnsi="Consolas"/>
          <w:color w:val="CC7832"/>
        </w:rPr>
        <w:t xml:space="preserve">, </w:t>
      </w:r>
      <w:r>
        <w:rPr>
          <w:rFonts w:ascii="Consolas" w:hAnsi="Consolas"/>
          <w:color w:val="6897BB"/>
        </w:rPr>
        <w:t>2000</w:t>
      </w:r>
      <w:r>
        <w:rPr>
          <w:rFonts w:ascii="Consolas" w:hAnsi="Consolas"/>
          <w:color w:val="CC7832"/>
        </w:rPr>
        <w:t xml:space="preserve">, </w:t>
      </w:r>
      <w:r>
        <w:rPr>
          <w:rFonts w:ascii="Consolas" w:hAnsi="Consolas"/>
          <w:color w:val="6897BB"/>
        </w:rPr>
        <w:t>20</w:t>
      </w:r>
      <w:r>
        <w:rPr>
          <w:rFonts w:ascii="Consolas" w:hAnsi="Consolas"/>
          <w:color w:val="CC7832"/>
        </w:rPr>
        <w:t xml:space="preserve">, </w:t>
      </w:r>
      <w:r>
        <w:rPr>
          <w:rFonts w:ascii="Consolas" w:hAnsi="Consolas"/>
          <w:color w:val="6897BB"/>
        </w:rPr>
        <w:t>0</w:t>
      </w:r>
      <w:r>
        <w:rPr>
          <w:rFonts w:ascii="Consolas" w:hAnsi="Consolas"/>
          <w:color w:val="CC7832"/>
        </w:rPr>
        <w:t xml:space="preserve">, </w:t>
      </w:r>
      <w:r>
        <w:rPr>
          <w:rFonts w:ascii="Consolas" w:hAnsi="Consolas"/>
          <w:color w:val="6897BB"/>
        </w:rPr>
        <w:t>1000</w:t>
      </w:r>
      <w:r>
        <w:rPr>
          <w:rFonts w:ascii="Consolas" w:hAnsi="Consolas"/>
          <w:color w:val="CC7832"/>
        </w:rPr>
        <w:t xml:space="preserve">, </w:t>
      </w:r>
      <w:r>
        <w:rPr>
          <w:rFonts w:ascii="Consolas" w:hAnsi="Consolas"/>
          <w:color w:val="A9B7C6"/>
        </w:rPr>
        <w:t>scene</w:t>
      </w:r>
      <w:r>
        <w:rPr>
          <w:rFonts w:ascii="Consolas" w:hAnsi="Consolas"/>
          <w:color w:val="CC7832"/>
        </w:rPr>
        <w:t xml:space="preserve">, false, </w:t>
      </w:r>
      <w:proofErr w:type="spellStart"/>
      <w:r>
        <w:rPr>
          <w:rFonts w:ascii="Consolas" w:hAnsi="Consolas"/>
          <w:color w:val="FFC66D"/>
        </w:rPr>
        <w:t>OnGroundCreated</w:t>
      </w:r>
      <w:proofErr w:type="spellEnd"/>
      <w:r>
        <w:rPr>
          <w:rFonts w:ascii="Consolas" w:hAnsi="Consolas"/>
          <w:color w:val="A9B7C6"/>
        </w:rPr>
        <w:t>)</w:t>
      </w:r>
      <w:r>
        <w:rPr>
          <w:rFonts w:ascii="Consolas" w:hAnsi="Consolas"/>
          <w:color w:val="CC7832"/>
        </w:rPr>
        <w:t>;</w:t>
      </w:r>
    </w:p>
    <w:p w14:paraId="386A53F1" w14:textId="77777777" w:rsidR="00865284" w:rsidRPr="00865284" w:rsidRDefault="00865284" w:rsidP="00865284"/>
    <w:p w14:paraId="0572DAB0" w14:textId="70207A53" w:rsidR="000759A1" w:rsidRDefault="000759A1" w:rsidP="000759A1">
      <w:pPr>
        <w:pStyle w:val="heading2"/>
      </w:pPr>
      <w:bookmarkStart w:id="43" w:name="_Toc36624430"/>
      <w:r>
        <w:t>Assigning Movement and Fire/Shoot from the Object</w:t>
      </w:r>
      <w:r w:rsidR="004C58BA">
        <w:t xml:space="preserve"> (Event Listener)</w:t>
      </w:r>
      <w:bookmarkEnd w:id="43"/>
    </w:p>
    <w:p w14:paraId="2901A79B" w14:textId="69FCDCEB" w:rsidR="004C58BA" w:rsidRDefault="004C58BA" w:rsidP="004C58BA">
      <w:pPr>
        <w:pStyle w:val="p1a"/>
        <w:rPr>
          <w:rStyle w:val="tlid-translation"/>
          <w:lang w:val="en"/>
        </w:rPr>
      </w:pPr>
      <w:r>
        <w:rPr>
          <w:rStyle w:val="tlid-translation"/>
          <w:lang w:val="en"/>
        </w:rPr>
        <w:t xml:space="preserve">You can attach the </w:t>
      </w:r>
      <w:proofErr w:type="spellStart"/>
      <w:r>
        <w:rPr>
          <w:rStyle w:val="tlid-translation"/>
          <w:lang w:val="en"/>
        </w:rPr>
        <w:t>EventListener</w:t>
      </w:r>
      <w:proofErr w:type="spellEnd"/>
      <w:r>
        <w:rPr>
          <w:rStyle w:val="tlid-translation"/>
          <w:lang w:val="en"/>
        </w:rPr>
        <w:t xml:space="preserve"> Method to the event handler with the element,</w:t>
      </w:r>
      <w:r>
        <w:rPr>
          <w:lang w:val="en"/>
        </w:rPr>
        <w:br/>
      </w:r>
      <w:r>
        <w:rPr>
          <w:rStyle w:val="tlid-translation"/>
          <w:lang w:val="en"/>
        </w:rPr>
        <w:t>And you cannot overwriting the event handler.</w:t>
      </w:r>
      <w:r>
        <w:rPr>
          <w:lang w:val="en"/>
        </w:rPr>
        <w:br/>
      </w:r>
      <w:r>
        <w:rPr>
          <w:rStyle w:val="tlid-translation"/>
          <w:lang w:val="en"/>
        </w:rPr>
        <w:t xml:space="preserve">In </w:t>
      </w:r>
      <w:proofErr w:type="spellStart"/>
      <w:r>
        <w:rPr>
          <w:rStyle w:val="tlid-translation"/>
          <w:lang w:val="en"/>
        </w:rPr>
        <w:t>EventListener</w:t>
      </w:r>
      <w:proofErr w:type="spellEnd"/>
      <w:r>
        <w:rPr>
          <w:rStyle w:val="tlid-translation"/>
          <w:lang w:val="en"/>
        </w:rPr>
        <w:t xml:space="preserve"> you can add multiple event listener to an element.</w:t>
      </w:r>
      <w:r>
        <w:rPr>
          <w:lang w:val="en"/>
        </w:rPr>
        <w:br/>
      </w:r>
      <w:r>
        <w:rPr>
          <w:rStyle w:val="tlid-translation"/>
          <w:lang w:val="en"/>
        </w:rPr>
        <w:t xml:space="preserve">You can add many events in the same element such as "Click" event, </w:t>
      </w:r>
      <w:proofErr w:type="spellStart"/>
      <w:r>
        <w:rPr>
          <w:rStyle w:val="tlid-translation"/>
          <w:lang w:val="en"/>
        </w:rPr>
        <w:t>onchange</w:t>
      </w:r>
      <w:proofErr w:type="spellEnd"/>
      <w:r>
        <w:rPr>
          <w:rStyle w:val="tlid-translation"/>
          <w:lang w:val="en"/>
        </w:rPr>
        <w:t xml:space="preserve"> event.</w:t>
      </w:r>
      <w:r>
        <w:rPr>
          <w:lang w:val="en"/>
        </w:rPr>
        <w:br/>
      </w:r>
      <w:r>
        <w:rPr>
          <w:rStyle w:val="tlid-translation"/>
          <w:lang w:val="en"/>
        </w:rPr>
        <w:t>Through Event Listener, you can control events very easily.</w:t>
      </w:r>
      <w:r>
        <w:rPr>
          <w:lang w:val="en"/>
        </w:rPr>
        <w:br/>
      </w:r>
      <w:r>
        <w:rPr>
          <w:rStyle w:val="tlid-translation"/>
          <w:lang w:val="en"/>
        </w:rPr>
        <w:t>Through this you can increase the readability of JavaScript and HTML.</w:t>
      </w:r>
      <w:r>
        <w:rPr>
          <w:lang w:val="en"/>
        </w:rPr>
        <w:br/>
      </w:r>
      <w:r>
        <w:rPr>
          <w:rStyle w:val="tlid-translation"/>
          <w:lang w:val="en"/>
        </w:rPr>
        <w:t>And you can understand the code easily. You can also control HTML code as well.</w:t>
      </w:r>
      <w:r>
        <w:rPr>
          <w:lang w:val="en"/>
        </w:rPr>
        <w:br/>
      </w:r>
      <w:r>
        <w:rPr>
          <w:rStyle w:val="tlid-translation"/>
          <w:lang w:val="en"/>
        </w:rPr>
        <w:t xml:space="preserve">You can also remove </w:t>
      </w:r>
      <w:proofErr w:type="spellStart"/>
      <w:r>
        <w:rPr>
          <w:rStyle w:val="tlid-translation"/>
          <w:lang w:val="en"/>
        </w:rPr>
        <w:t>EventListener</w:t>
      </w:r>
      <w:proofErr w:type="spellEnd"/>
      <w:r>
        <w:rPr>
          <w:rStyle w:val="tlid-translation"/>
          <w:lang w:val="en"/>
        </w:rPr>
        <w:t xml:space="preserve"> easily.</w:t>
      </w:r>
      <w:r>
        <w:rPr>
          <w:lang w:val="en"/>
        </w:rPr>
        <w:br/>
      </w:r>
      <w:r>
        <w:rPr>
          <w:rStyle w:val="tlid-translation"/>
          <w:lang w:val="en"/>
        </w:rPr>
        <w:t xml:space="preserve">You can use </w:t>
      </w:r>
      <w:proofErr w:type="spellStart"/>
      <w:r>
        <w:rPr>
          <w:rStyle w:val="tlid-translation"/>
          <w:lang w:val="en"/>
        </w:rPr>
        <w:t>removeEventListener</w:t>
      </w:r>
      <w:proofErr w:type="spellEnd"/>
      <w:r>
        <w:rPr>
          <w:rStyle w:val="tlid-translation"/>
          <w:lang w:val="en"/>
        </w:rPr>
        <w:t xml:space="preserve"> () to remove </w:t>
      </w:r>
      <w:proofErr w:type="spellStart"/>
      <w:r>
        <w:rPr>
          <w:rStyle w:val="tlid-translation"/>
          <w:lang w:val="en"/>
        </w:rPr>
        <w:t>EventListener</w:t>
      </w:r>
      <w:proofErr w:type="spellEnd"/>
      <w:r>
        <w:rPr>
          <w:rStyle w:val="tlid-translation"/>
          <w:lang w:val="en"/>
        </w:rPr>
        <w:t>.</w:t>
      </w:r>
    </w:p>
    <w:p w14:paraId="24B40741" w14:textId="298700F6" w:rsidR="004C58BA" w:rsidRDefault="004C58BA" w:rsidP="004C58BA">
      <w:pPr>
        <w:pStyle w:val="p1a"/>
        <w:rPr>
          <w:rStyle w:val="tlid-translation"/>
          <w:lang w:val="en"/>
        </w:rPr>
      </w:pPr>
    </w:p>
    <w:p w14:paraId="3B3CA79F" w14:textId="774254CC" w:rsidR="004C58BA" w:rsidRDefault="004C58BA" w:rsidP="004C58BA">
      <w:pPr>
        <w:pStyle w:val="p1a"/>
        <w:rPr>
          <w:rStyle w:val="tlid-translation"/>
          <w:lang w:val="en"/>
        </w:rPr>
      </w:pPr>
      <w:r>
        <w:rPr>
          <w:rStyle w:val="tlid-translation"/>
          <w:lang w:val="en"/>
        </w:rPr>
        <w:t xml:space="preserve">In this project we used </w:t>
      </w:r>
      <w:proofErr w:type="spellStart"/>
      <w:r>
        <w:rPr>
          <w:rStyle w:val="tlid-translation"/>
          <w:lang w:val="en"/>
        </w:rPr>
        <w:t>keyup</w:t>
      </w:r>
      <w:proofErr w:type="spellEnd"/>
      <w:r>
        <w:rPr>
          <w:rStyle w:val="tlid-translation"/>
          <w:lang w:val="en"/>
        </w:rPr>
        <w:t xml:space="preserve">, and </w:t>
      </w:r>
      <w:proofErr w:type="spellStart"/>
      <w:r>
        <w:rPr>
          <w:rStyle w:val="tlid-translation"/>
          <w:lang w:val="en"/>
        </w:rPr>
        <w:t>keydown</w:t>
      </w:r>
      <w:proofErr w:type="spellEnd"/>
      <w:r>
        <w:rPr>
          <w:rStyle w:val="tlid-translation"/>
          <w:lang w:val="en"/>
        </w:rPr>
        <w:t xml:space="preserve"> to shoot cannon ball and laser</w:t>
      </w:r>
    </w:p>
    <w:p w14:paraId="46BBFAD0" w14:textId="17458351" w:rsidR="004C58BA" w:rsidRDefault="004C58BA" w:rsidP="004C58BA">
      <w:pPr>
        <w:pStyle w:val="p1a"/>
        <w:rPr>
          <w:rStyle w:val="tlid-translation"/>
          <w:lang w:val="en"/>
        </w:rPr>
      </w:pPr>
      <w:r>
        <w:rPr>
          <w:rStyle w:val="tlid-translation"/>
          <w:lang w:val="en"/>
        </w:rPr>
        <w:t>Code was very simple</w:t>
      </w:r>
      <w:r w:rsidR="006000F9">
        <w:rPr>
          <w:rStyle w:val="tlid-translation"/>
          <w:lang w:val="en"/>
        </w:rPr>
        <w:t xml:space="preserve"> </w:t>
      </w:r>
      <w:r w:rsidR="00001B70">
        <w:rPr>
          <w:rStyle w:val="tlid-translation"/>
          <w:lang w:val="en"/>
        </w:rPr>
        <w:t xml:space="preserve">in babylon.js </w:t>
      </w:r>
      <w:r w:rsidR="006000F9">
        <w:rPr>
          <w:rStyle w:val="tlid-translation"/>
          <w:lang w:val="en"/>
        </w:rPr>
        <w:t>to move the object forward we used w key when key is down it keep sending signal and object keep moving, when key up means that key is not being used and object stop moving</w:t>
      </w:r>
      <w:r w:rsidR="00001B70">
        <w:rPr>
          <w:rStyle w:val="tlid-translation"/>
          <w:lang w:val="en"/>
        </w:rPr>
        <w:t>.</w:t>
      </w:r>
    </w:p>
    <w:p w14:paraId="02FE6EA8" w14:textId="77777777" w:rsidR="004C58BA" w:rsidRDefault="004C58BA" w:rsidP="004C58BA">
      <w:pPr>
        <w:pStyle w:val="p1a"/>
        <w:rPr>
          <w:rStyle w:val="tlid-translation"/>
          <w:lang w:val="en"/>
        </w:rPr>
      </w:pPr>
    </w:p>
    <w:p w14:paraId="5C72D9FD" w14:textId="10748402" w:rsidR="004C58BA" w:rsidRDefault="004C58BA" w:rsidP="004C58BA">
      <w:pPr>
        <w:pStyle w:val="bulletitem"/>
        <w:rPr>
          <w:rStyle w:val="tlid-translation"/>
          <w:lang w:val="en"/>
        </w:rPr>
      </w:pPr>
      <w:r>
        <w:rPr>
          <w:rStyle w:val="tlid-translation"/>
          <w:lang w:val="en"/>
        </w:rPr>
        <w:t>Key down</w:t>
      </w:r>
      <w:r w:rsidR="00043B1D">
        <w:rPr>
          <w:rStyle w:val="tlid-translation"/>
          <w:lang w:val="en"/>
        </w:rPr>
        <w:t xml:space="preserve"> (key is pressed to move)</w:t>
      </w:r>
    </w:p>
    <w:p w14:paraId="6F902EAE" w14:textId="095BB616" w:rsidR="004C58BA" w:rsidRDefault="004C58BA" w:rsidP="004C58BA">
      <w:pPr>
        <w:pStyle w:val="programcode"/>
        <w:rPr>
          <w:lang w:val="en-SH" w:eastAsia="en-SH"/>
        </w:rPr>
      </w:pPr>
      <w:proofErr w:type="spellStart"/>
      <w:r w:rsidRPr="004C58BA">
        <w:rPr>
          <w:b/>
          <w:bCs/>
          <w:i/>
          <w:iCs/>
          <w:color w:val="9876AA"/>
          <w:lang w:val="en-SH" w:eastAsia="en-SH"/>
        </w:rPr>
        <w:lastRenderedPageBreak/>
        <w:t>document</w:t>
      </w:r>
      <w:r w:rsidRPr="004C58BA">
        <w:rPr>
          <w:lang w:val="en-SH" w:eastAsia="en-SH"/>
        </w:rPr>
        <w:t>.</w:t>
      </w:r>
      <w:r w:rsidRPr="004C58BA">
        <w:rPr>
          <w:color w:val="FFC66D"/>
          <w:lang w:val="en-SH" w:eastAsia="en-SH"/>
        </w:rPr>
        <w:t>addEventListener</w:t>
      </w:r>
      <w:proofErr w:type="spellEnd"/>
      <w:r w:rsidRPr="004C58BA">
        <w:rPr>
          <w:lang w:val="en-SH" w:eastAsia="en-SH"/>
        </w:rPr>
        <w:t>(</w:t>
      </w:r>
      <w:r w:rsidRPr="004C58BA">
        <w:rPr>
          <w:color w:val="6A8759"/>
          <w:lang w:val="en-SH" w:eastAsia="en-SH"/>
        </w:rPr>
        <w:t>"</w:t>
      </w:r>
      <w:proofErr w:type="spellStart"/>
      <w:r w:rsidRPr="004C58BA">
        <w:rPr>
          <w:color w:val="6A8759"/>
          <w:lang w:val="en-SH" w:eastAsia="en-SH"/>
        </w:rPr>
        <w:t>keydown</w:t>
      </w:r>
      <w:proofErr w:type="spellEnd"/>
      <w:r w:rsidRPr="004C58BA">
        <w:rPr>
          <w:color w:val="6A8759"/>
          <w:lang w:val="en-SH" w:eastAsia="en-SH"/>
        </w:rPr>
        <w:t>"</w:t>
      </w:r>
      <w:r w:rsidRPr="004C58BA">
        <w:rPr>
          <w:color w:val="CC7832"/>
          <w:lang w:val="en-SH" w:eastAsia="en-SH"/>
        </w:rPr>
        <w:t xml:space="preserve">, function </w:t>
      </w:r>
      <w:r w:rsidRPr="004C58BA">
        <w:rPr>
          <w:lang w:val="en-SH" w:eastAsia="en-SH"/>
        </w:rPr>
        <w:t>(event) {</w:t>
      </w:r>
      <w:r w:rsidRPr="004C58BA">
        <w:rPr>
          <w:lang w:val="en-SH" w:eastAsia="en-SH"/>
        </w:rPr>
        <w:br/>
        <w:t xml:space="preserve">    </w:t>
      </w:r>
      <w:r w:rsidRPr="004C58BA">
        <w:rPr>
          <w:color w:val="CC7832"/>
          <w:lang w:val="en-SH" w:eastAsia="en-SH"/>
        </w:rPr>
        <w:t xml:space="preserve">var </w:t>
      </w:r>
      <w:r w:rsidRPr="004C58BA">
        <w:rPr>
          <w:lang w:val="en-SH" w:eastAsia="en-SH"/>
        </w:rPr>
        <w:t xml:space="preserve">scene = </w:t>
      </w:r>
      <w:proofErr w:type="spellStart"/>
      <w:r w:rsidRPr="004C58BA">
        <w:rPr>
          <w:b/>
          <w:bCs/>
          <w:i/>
          <w:iCs/>
          <w:color w:val="9876AA"/>
          <w:lang w:val="en-SH" w:eastAsia="en-SH"/>
        </w:rPr>
        <w:t>Game</w:t>
      </w:r>
      <w:r w:rsidRPr="004C58BA">
        <w:rPr>
          <w:lang w:val="en-SH" w:eastAsia="en-SH"/>
        </w:rPr>
        <w:t>.</w:t>
      </w:r>
      <w:r w:rsidRPr="004C58BA">
        <w:rPr>
          <w:color w:val="9876AA"/>
          <w:lang w:val="en-SH" w:eastAsia="en-SH"/>
        </w:rPr>
        <w:t>scenes</w:t>
      </w:r>
      <w:proofErr w:type="spellEnd"/>
      <w:r w:rsidRPr="004C58BA">
        <w:rPr>
          <w:lang w:val="en-SH" w:eastAsia="en-SH"/>
        </w:rPr>
        <w:t>[</w:t>
      </w:r>
      <w:proofErr w:type="spellStart"/>
      <w:r w:rsidRPr="004C58BA">
        <w:rPr>
          <w:b/>
          <w:bCs/>
          <w:i/>
          <w:iCs/>
          <w:color w:val="9876AA"/>
          <w:lang w:val="en-SH" w:eastAsia="en-SH"/>
        </w:rPr>
        <w:t>Game</w:t>
      </w:r>
      <w:r w:rsidRPr="004C58BA">
        <w:rPr>
          <w:lang w:val="en-SH" w:eastAsia="en-SH"/>
        </w:rPr>
        <w:t>.</w:t>
      </w:r>
      <w:r w:rsidRPr="004C58BA">
        <w:rPr>
          <w:color w:val="9876AA"/>
          <w:lang w:val="en-SH" w:eastAsia="en-SH"/>
        </w:rPr>
        <w:t>activeScene</w:t>
      </w:r>
      <w:proofErr w:type="spellEnd"/>
      <w:r w:rsidRPr="004C58BA">
        <w:rPr>
          <w:lang w:val="en-SH" w:eastAsia="en-SH"/>
        </w:rPr>
        <w:t>]</w:t>
      </w:r>
      <w:r w:rsidRPr="004C58BA">
        <w:rPr>
          <w:color w:val="CC7832"/>
          <w:lang w:val="en-SH" w:eastAsia="en-SH"/>
        </w:rPr>
        <w:t>;</w:t>
      </w:r>
      <w:r w:rsidRPr="004C58BA">
        <w:rPr>
          <w:color w:val="CC7832"/>
          <w:lang w:val="en-SH" w:eastAsia="en-SH"/>
        </w:rPr>
        <w:br/>
        <w:t xml:space="preserve">    if </w:t>
      </w:r>
      <w:r w:rsidRPr="004C58BA">
        <w:rPr>
          <w:lang w:val="en-SH" w:eastAsia="en-SH"/>
        </w:rPr>
        <w:t>(</w:t>
      </w:r>
      <w:proofErr w:type="spellStart"/>
      <w:r w:rsidRPr="004C58BA">
        <w:rPr>
          <w:lang w:val="en-SH" w:eastAsia="en-SH"/>
        </w:rPr>
        <w:t>event.</w:t>
      </w:r>
      <w:r w:rsidRPr="004C58BA">
        <w:rPr>
          <w:color w:val="9876AA"/>
          <w:lang w:val="en-SH" w:eastAsia="en-SH"/>
        </w:rPr>
        <w:t>key</w:t>
      </w:r>
      <w:proofErr w:type="spellEnd"/>
      <w:r w:rsidRPr="004C58BA">
        <w:rPr>
          <w:color w:val="9876AA"/>
          <w:lang w:val="en-SH" w:eastAsia="en-SH"/>
        </w:rPr>
        <w:t xml:space="preserve"> </w:t>
      </w:r>
      <w:r w:rsidRPr="004C58BA">
        <w:rPr>
          <w:lang w:val="en-SH" w:eastAsia="en-SH"/>
        </w:rPr>
        <w:t xml:space="preserve">== </w:t>
      </w:r>
      <w:r w:rsidRPr="004C58BA">
        <w:rPr>
          <w:color w:val="6A8759"/>
          <w:lang w:val="en-SH" w:eastAsia="en-SH"/>
        </w:rPr>
        <w:t xml:space="preserve">'w' </w:t>
      </w:r>
      <w:r w:rsidRPr="004C58BA">
        <w:rPr>
          <w:lang w:val="en-SH" w:eastAsia="en-SH"/>
        </w:rPr>
        <w:t xml:space="preserve">|| </w:t>
      </w:r>
      <w:proofErr w:type="spellStart"/>
      <w:r w:rsidRPr="004C58BA">
        <w:rPr>
          <w:lang w:val="en-SH" w:eastAsia="en-SH"/>
        </w:rPr>
        <w:t>event.</w:t>
      </w:r>
      <w:r w:rsidRPr="004C58BA">
        <w:rPr>
          <w:color w:val="9876AA"/>
          <w:lang w:val="en-SH" w:eastAsia="en-SH"/>
        </w:rPr>
        <w:t>key</w:t>
      </w:r>
      <w:proofErr w:type="spellEnd"/>
      <w:r w:rsidRPr="004C58BA">
        <w:rPr>
          <w:color w:val="9876AA"/>
          <w:lang w:val="en-SH" w:eastAsia="en-SH"/>
        </w:rPr>
        <w:t xml:space="preserve"> </w:t>
      </w:r>
      <w:r w:rsidRPr="004C58BA">
        <w:rPr>
          <w:lang w:val="en-SH" w:eastAsia="en-SH"/>
        </w:rPr>
        <w:t xml:space="preserve">== </w:t>
      </w:r>
      <w:r w:rsidRPr="004C58BA">
        <w:rPr>
          <w:color w:val="6A8759"/>
          <w:lang w:val="en-SH" w:eastAsia="en-SH"/>
        </w:rPr>
        <w:t>'W'</w:t>
      </w:r>
      <w:r w:rsidRPr="004C58BA">
        <w:rPr>
          <w:lang w:val="en-SH" w:eastAsia="en-SH"/>
        </w:rPr>
        <w:t>) {</w:t>
      </w:r>
      <w:r w:rsidRPr="004C58BA">
        <w:rPr>
          <w:lang w:val="en-SH" w:eastAsia="en-SH"/>
        </w:rPr>
        <w:br/>
        <w:t xml:space="preserve">        </w:t>
      </w:r>
      <w:proofErr w:type="spellStart"/>
      <w:r w:rsidRPr="004C58BA">
        <w:rPr>
          <w:b/>
          <w:bCs/>
          <w:i/>
          <w:iCs/>
          <w:color w:val="9876AA"/>
          <w:lang w:val="en-SH" w:eastAsia="en-SH"/>
        </w:rPr>
        <w:t>isWPressed</w:t>
      </w:r>
      <w:proofErr w:type="spellEnd"/>
      <w:r w:rsidRPr="004C58BA">
        <w:rPr>
          <w:b/>
          <w:bCs/>
          <w:i/>
          <w:iCs/>
          <w:color w:val="9876AA"/>
          <w:lang w:val="en-SH" w:eastAsia="en-SH"/>
        </w:rPr>
        <w:t xml:space="preserve"> </w:t>
      </w:r>
      <w:r w:rsidRPr="004C58BA">
        <w:rPr>
          <w:lang w:val="en-SH" w:eastAsia="en-SH"/>
        </w:rPr>
        <w:t xml:space="preserve">= </w:t>
      </w:r>
      <w:r w:rsidRPr="004C58BA">
        <w:rPr>
          <w:color w:val="CC7832"/>
          <w:lang w:val="en-SH" w:eastAsia="en-SH"/>
        </w:rPr>
        <w:t>true;</w:t>
      </w:r>
      <w:r w:rsidRPr="004C58BA">
        <w:rPr>
          <w:color w:val="CC7832"/>
          <w:lang w:val="en-SH" w:eastAsia="en-SH"/>
        </w:rPr>
        <w:br/>
        <w:t xml:space="preserve">    </w:t>
      </w:r>
      <w:r w:rsidRPr="004C58BA">
        <w:rPr>
          <w:lang w:val="en-SH" w:eastAsia="en-SH"/>
        </w:rPr>
        <w:t>}</w:t>
      </w:r>
    </w:p>
    <w:p w14:paraId="1E651A9F" w14:textId="59C0A73D" w:rsidR="004C58BA" w:rsidRPr="004C58BA" w:rsidRDefault="004C58BA" w:rsidP="004C58BA">
      <w:pPr>
        <w:pStyle w:val="programcode"/>
        <w:rPr>
          <w:lang w:val="en-GB" w:eastAsia="en-SH"/>
        </w:rPr>
      </w:pPr>
      <w:r>
        <w:rPr>
          <w:lang w:val="en-GB" w:eastAsia="en-SH"/>
        </w:rPr>
        <w:t>});</w:t>
      </w:r>
    </w:p>
    <w:p w14:paraId="5082C62B" w14:textId="3A4901AB" w:rsidR="004C58BA" w:rsidRDefault="004C58BA" w:rsidP="004C58BA">
      <w:pPr>
        <w:pStyle w:val="bulletitem"/>
      </w:pPr>
      <w:r>
        <w:t>Key up</w:t>
      </w:r>
      <w:r w:rsidR="00043B1D">
        <w:t xml:space="preserve"> (key is back up or not being pressed to stop moving object)</w:t>
      </w:r>
    </w:p>
    <w:p w14:paraId="0FAA65B5" w14:textId="77777777" w:rsidR="004C58BA" w:rsidRDefault="004C58BA" w:rsidP="004C58BA">
      <w:pPr>
        <w:pStyle w:val="programcode"/>
        <w:rPr>
          <w:lang w:eastAsia="en-SH"/>
        </w:rPr>
      </w:pPr>
      <w:proofErr w:type="spellStart"/>
      <w:r>
        <w:rPr>
          <w:b/>
          <w:bCs/>
          <w:i/>
          <w:iCs/>
          <w:color w:val="9876AA"/>
        </w:rPr>
        <w:t>document</w:t>
      </w:r>
      <w:r>
        <w:t>.</w:t>
      </w:r>
      <w:r>
        <w:rPr>
          <w:color w:val="FFC66D"/>
        </w:rPr>
        <w:t>addEventListener</w:t>
      </w:r>
      <w:proofErr w:type="spellEnd"/>
      <w:r>
        <w:t>(</w:t>
      </w:r>
      <w:r>
        <w:rPr>
          <w:color w:val="6A8759"/>
        </w:rPr>
        <w:t>"</w:t>
      </w:r>
      <w:proofErr w:type="spellStart"/>
      <w:r>
        <w:rPr>
          <w:color w:val="6A8759"/>
        </w:rPr>
        <w:t>keyup</w:t>
      </w:r>
      <w:proofErr w:type="spellEnd"/>
      <w:r>
        <w:rPr>
          <w:color w:val="6A8759"/>
        </w:rPr>
        <w:t>"</w:t>
      </w:r>
      <w:r>
        <w:rPr>
          <w:color w:val="CC7832"/>
        </w:rPr>
        <w:t xml:space="preserve">, function </w:t>
      </w:r>
      <w:r>
        <w:t>(event) {</w:t>
      </w:r>
      <w:r>
        <w:br/>
        <w:t xml:space="preserve">    </w:t>
      </w:r>
      <w:r>
        <w:rPr>
          <w:color w:val="CC7832"/>
        </w:rPr>
        <w:t xml:space="preserve">var </w:t>
      </w:r>
      <w:r>
        <w:t xml:space="preserve">scene = </w:t>
      </w:r>
      <w:proofErr w:type="spellStart"/>
      <w:r>
        <w:rPr>
          <w:b/>
          <w:bCs/>
          <w:i/>
          <w:iCs/>
          <w:color w:val="9876AA"/>
        </w:rPr>
        <w:t>Game</w:t>
      </w:r>
      <w:r>
        <w:t>.</w:t>
      </w:r>
      <w:r>
        <w:rPr>
          <w:color w:val="9876AA"/>
        </w:rPr>
        <w:t>scenes</w:t>
      </w:r>
      <w:proofErr w:type="spellEnd"/>
      <w:r>
        <w:t>[</w:t>
      </w:r>
      <w:proofErr w:type="spellStart"/>
      <w:r>
        <w:rPr>
          <w:b/>
          <w:bCs/>
          <w:i/>
          <w:iCs/>
          <w:color w:val="9876AA"/>
        </w:rPr>
        <w:t>Game</w:t>
      </w:r>
      <w:r>
        <w:t>.</w:t>
      </w:r>
      <w:r>
        <w:rPr>
          <w:color w:val="9876AA"/>
        </w:rPr>
        <w:t>activeScene</w:t>
      </w:r>
      <w:proofErr w:type="spellEnd"/>
      <w:r>
        <w:t>]</w:t>
      </w:r>
      <w:r>
        <w:rPr>
          <w:color w:val="CC7832"/>
        </w:rPr>
        <w:t>;</w:t>
      </w:r>
      <w:r>
        <w:rPr>
          <w:color w:val="CC7832"/>
        </w:rPr>
        <w:br/>
        <w:t xml:space="preserve">    if </w:t>
      </w:r>
      <w:r>
        <w:t>(</w:t>
      </w:r>
      <w:proofErr w:type="spellStart"/>
      <w:r>
        <w:t>event.</w:t>
      </w:r>
      <w:r>
        <w:rPr>
          <w:color w:val="9876AA"/>
        </w:rPr>
        <w:t>key</w:t>
      </w:r>
      <w:proofErr w:type="spellEnd"/>
      <w:r>
        <w:rPr>
          <w:color w:val="9876AA"/>
        </w:rPr>
        <w:t xml:space="preserve"> </w:t>
      </w:r>
      <w:r>
        <w:t xml:space="preserve">== </w:t>
      </w:r>
      <w:r>
        <w:rPr>
          <w:color w:val="6A8759"/>
        </w:rPr>
        <w:t xml:space="preserve">'w' </w:t>
      </w:r>
      <w:r>
        <w:t xml:space="preserve">|| </w:t>
      </w:r>
      <w:proofErr w:type="spellStart"/>
      <w:r>
        <w:t>event.</w:t>
      </w:r>
      <w:r>
        <w:rPr>
          <w:color w:val="9876AA"/>
        </w:rPr>
        <w:t>key</w:t>
      </w:r>
      <w:proofErr w:type="spellEnd"/>
      <w:r>
        <w:rPr>
          <w:color w:val="9876AA"/>
        </w:rPr>
        <w:t xml:space="preserve"> </w:t>
      </w:r>
      <w:r>
        <w:t xml:space="preserve">== </w:t>
      </w:r>
      <w:r>
        <w:rPr>
          <w:color w:val="6A8759"/>
        </w:rPr>
        <w:t>'W'</w:t>
      </w:r>
      <w:r>
        <w:t>) {</w:t>
      </w:r>
      <w:r>
        <w:br/>
        <w:t xml:space="preserve">        </w:t>
      </w:r>
      <w:proofErr w:type="spellStart"/>
      <w:r>
        <w:rPr>
          <w:b/>
          <w:bCs/>
          <w:i/>
          <w:iCs/>
          <w:color w:val="9876AA"/>
        </w:rPr>
        <w:t>isWPressed</w:t>
      </w:r>
      <w:proofErr w:type="spellEnd"/>
      <w:r>
        <w:rPr>
          <w:b/>
          <w:bCs/>
          <w:i/>
          <w:iCs/>
          <w:color w:val="9876AA"/>
        </w:rPr>
        <w:t xml:space="preserve"> </w:t>
      </w:r>
      <w:r>
        <w:t xml:space="preserve">= </w:t>
      </w:r>
      <w:r>
        <w:rPr>
          <w:color w:val="CC7832"/>
        </w:rPr>
        <w:t>false;</w:t>
      </w:r>
      <w:r>
        <w:rPr>
          <w:color w:val="CC7832"/>
        </w:rPr>
        <w:br/>
        <w:t xml:space="preserve">    </w:t>
      </w:r>
      <w:r>
        <w:t>}</w:t>
      </w:r>
    </w:p>
    <w:p w14:paraId="0FF30C9C" w14:textId="4820386C" w:rsidR="004C58BA" w:rsidRDefault="004C58BA" w:rsidP="004C58BA">
      <w:pPr>
        <w:pStyle w:val="programcode"/>
      </w:pPr>
      <w:r>
        <w:t>});</w:t>
      </w:r>
    </w:p>
    <w:p w14:paraId="17215C6E" w14:textId="77D88C79" w:rsidR="00706BCE" w:rsidRDefault="00706BCE" w:rsidP="004C58BA">
      <w:pPr>
        <w:pStyle w:val="programcode"/>
      </w:pPr>
    </w:p>
    <w:p w14:paraId="4991EB34" w14:textId="4218AC9D" w:rsidR="00706BCE" w:rsidRDefault="00706BCE" w:rsidP="004C58BA">
      <w:pPr>
        <w:pStyle w:val="programcode"/>
      </w:pPr>
      <w:r>
        <w:t>Code for some fire projectiles keys can be found as follows</w:t>
      </w:r>
    </w:p>
    <w:p w14:paraId="4491C6D7" w14:textId="0F34FD4D" w:rsidR="00706BCE" w:rsidRPr="00706BCE" w:rsidRDefault="00706BCE" w:rsidP="00706BCE">
      <w:pPr>
        <w:pStyle w:val="HTMLPreformatted"/>
        <w:shd w:val="clear" w:color="auto" w:fill="2B2B2B"/>
        <w:rPr>
          <w:rFonts w:ascii="Consolas" w:hAnsi="Consolas"/>
          <w:color w:val="A9B7C6"/>
          <w:lang w:val="en-GB"/>
        </w:rPr>
      </w:pPr>
      <w:proofErr w:type="spellStart"/>
      <w:r>
        <w:rPr>
          <w:rFonts w:ascii="Consolas" w:hAnsi="Consolas"/>
          <w:color w:val="A9B7C6"/>
        </w:rPr>
        <w:t>tank.</w:t>
      </w:r>
      <w:r>
        <w:rPr>
          <w:rFonts w:ascii="Consolas" w:hAnsi="Consolas"/>
          <w:color w:val="FFC66D"/>
        </w:rPr>
        <w:t>fireCannonBalls</w:t>
      </w:r>
      <w:proofErr w:type="spellEnd"/>
      <w:r>
        <w:rPr>
          <w:rFonts w:ascii="Consolas" w:hAnsi="Consolas"/>
          <w:color w:val="FFC66D"/>
        </w:rPr>
        <w:t xml:space="preserve"> </w:t>
      </w:r>
      <w:r>
        <w:rPr>
          <w:rFonts w:ascii="Consolas" w:hAnsi="Consolas"/>
          <w:color w:val="A9B7C6"/>
        </w:rPr>
        <w:t xml:space="preserve">= </w:t>
      </w:r>
      <w:r>
        <w:rPr>
          <w:rFonts w:ascii="Consolas" w:hAnsi="Consolas"/>
          <w:color w:val="CC7832"/>
        </w:rPr>
        <w:t xml:space="preserve">function </w:t>
      </w:r>
      <w:r>
        <w:rPr>
          <w:rFonts w:ascii="Consolas" w:hAnsi="Consolas"/>
          <w:color w:val="A9B7C6"/>
        </w:rPr>
        <w:t>(scene) {</w:t>
      </w:r>
      <w:r>
        <w:rPr>
          <w:rFonts w:ascii="Consolas" w:hAnsi="Consolas"/>
          <w:color w:val="A9B7C6"/>
          <w:lang w:val="en-GB"/>
        </w:rPr>
        <w:t xml:space="preserve"> </w:t>
      </w:r>
    </w:p>
    <w:p w14:paraId="30970062" w14:textId="77777777" w:rsidR="00706BCE" w:rsidRDefault="00706BCE" w:rsidP="00706BCE">
      <w:pPr>
        <w:pStyle w:val="HTMLPreformatted"/>
        <w:shd w:val="clear" w:color="auto" w:fill="2B2B2B"/>
        <w:rPr>
          <w:rFonts w:ascii="Consolas" w:hAnsi="Consolas"/>
          <w:color w:val="A9B7C6"/>
        </w:rPr>
      </w:pPr>
      <w:proofErr w:type="spellStart"/>
      <w:r>
        <w:rPr>
          <w:rFonts w:ascii="Consolas" w:hAnsi="Consolas"/>
          <w:color w:val="A9B7C6"/>
        </w:rPr>
        <w:t>tank.</w:t>
      </w:r>
      <w:r>
        <w:rPr>
          <w:rFonts w:ascii="Consolas" w:hAnsi="Consolas"/>
          <w:color w:val="FFC66D"/>
        </w:rPr>
        <w:t>fireLaserBeams</w:t>
      </w:r>
      <w:proofErr w:type="spellEnd"/>
      <w:r>
        <w:rPr>
          <w:rFonts w:ascii="Consolas" w:hAnsi="Consolas"/>
          <w:color w:val="FFC66D"/>
        </w:rPr>
        <w:t xml:space="preserve"> </w:t>
      </w:r>
      <w:r>
        <w:rPr>
          <w:rFonts w:ascii="Consolas" w:hAnsi="Consolas"/>
          <w:color w:val="A9B7C6"/>
        </w:rPr>
        <w:t xml:space="preserve">= </w:t>
      </w:r>
      <w:r>
        <w:rPr>
          <w:rFonts w:ascii="Consolas" w:hAnsi="Consolas"/>
          <w:color w:val="CC7832"/>
        </w:rPr>
        <w:t xml:space="preserve">function </w:t>
      </w:r>
      <w:r>
        <w:rPr>
          <w:rFonts w:ascii="Consolas" w:hAnsi="Consolas"/>
          <w:color w:val="A9B7C6"/>
        </w:rPr>
        <w:t>(scene) {</w:t>
      </w:r>
    </w:p>
    <w:p w14:paraId="31A58D83" w14:textId="77777777" w:rsidR="00706BCE" w:rsidRPr="004C58BA" w:rsidRDefault="00706BCE" w:rsidP="004C58BA">
      <w:pPr>
        <w:pStyle w:val="programcode"/>
      </w:pPr>
    </w:p>
    <w:p w14:paraId="71172293" w14:textId="2A3CDEC0" w:rsidR="000759A1" w:rsidRDefault="000759A1" w:rsidP="000759A1">
      <w:pPr>
        <w:pStyle w:val="heading2"/>
      </w:pPr>
      <w:bookmarkStart w:id="44" w:name="_Toc36624431"/>
      <w:r>
        <w:t>Importing the animating prebuilt characters from Babylon</w:t>
      </w:r>
      <w:r w:rsidR="00F36E47">
        <w:t xml:space="preserve"> (also called Meshes)</w:t>
      </w:r>
      <w:bookmarkEnd w:id="44"/>
    </w:p>
    <w:p w14:paraId="150170A3" w14:textId="24D12C06" w:rsidR="000759A1" w:rsidRDefault="000E0901" w:rsidP="000E0901">
      <w:pPr>
        <w:pStyle w:val="p1a"/>
      </w:pPr>
      <w:r>
        <w:t xml:space="preserve">Mesh </w:t>
      </w:r>
      <w:r w:rsidRPr="000E0901">
        <w:t xml:space="preserve">allows for a static 2D image to be broken down into customized polygons. These polygons can then be stretched or warped by the manipulation of each individual vertex. The ability to warp an image on a skeleton is immensely useful for creating secondary motion in an animation without requiring any additional textures. The vertices can also be skinned to multiple bones, allowing the mesh to follow and bend with the changing directions of a </w:t>
      </w:r>
      <w:r w:rsidR="00CF394B" w:rsidRPr="000E0901">
        <w:t>skeleton.</w:t>
      </w:r>
      <w:r w:rsidRPr="000E0901">
        <w:t xml:space="preserve"> The influence each bone has over a vertex can also be adjusted and smoothed.</w:t>
      </w:r>
    </w:p>
    <w:p w14:paraId="079297E8" w14:textId="1DDA5BD3" w:rsidR="00CF394B" w:rsidRDefault="00CF394B" w:rsidP="000E0901">
      <w:pPr>
        <w:pStyle w:val="p1a"/>
      </w:pPr>
    </w:p>
    <w:p w14:paraId="5D017E80" w14:textId="3831946A" w:rsidR="00CF394B" w:rsidRDefault="00CF394B" w:rsidP="000E0901">
      <w:pPr>
        <w:pStyle w:val="p1a"/>
      </w:pPr>
      <w:r>
        <w:t xml:space="preserve">Babylon has </w:t>
      </w:r>
      <w:r w:rsidR="00706BCE">
        <w:t>built</w:t>
      </w:r>
      <w:r>
        <w:t xml:space="preserve"> the extensive open source library of free meshes/characters which can be used modified with their tools. All the resources are available on their website </w:t>
      </w:r>
      <w:hyperlink r:id="rId19" w:history="1">
        <w:r w:rsidR="00706BCE" w:rsidRPr="000C6C3B">
          <w:rPr>
            <w:rStyle w:val="Hyperlink"/>
          </w:rPr>
          <w:t>www.babylonjs.com</w:t>
        </w:r>
      </w:hyperlink>
      <w:r>
        <w:t>.</w:t>
      </w:r>
    </w:p>
    <w:p w14:paraId="1E5C602B" w14:textId="61178717" w:rsidR="00706BCE" w:rsidRDefault="00706BCE" w:rsidP="000E0901">
      <w:pPr>
        <w:pStyle w:val="p1a"/>
      </w:pPr>
    </w:p>
    <w:p w14:paraId="5EA65C5D" w14:textId="4453D04C" w:rsidR="00706BCE" w:rsidRDefault="00706BCE" w:rsidP="000E0901">
      <w:pPr>
        <w:pStyle w:val="p1a"/>
      </w:pPr>
      <w:r>
        <w:t>In our project we have created class Dude which will pass the arguments to Dude.babylon.js to animate, resize, assign walking animation speed also the creating box around him, so that he has collision detection on bounding box once its hit.</w:t>
      </w:r>
    </w:p>
    <w:p w14:paraId="5E6AD28B" w14:textId="05D4B3AB" w:rsidR="00706BCE" w:rsidRDefault="00706BCE" w:rsidP="000E0901">
      <w:pPr>
        <w:pStyle w:val="p1a"/>
      </w:pPr>
    </w:p>
    <w:p w14:paraId="4BFD4B63" w14:textId="7FFF5E71" w:rsidR="00706BCE" w:rsidRDefault="00706BCE" w:rsidP="000E0901">
      <w:pPr>
        <w:pStyle w:val="p1a"/>
      </w:pPr>
      <w:r>
        <w:t>Code used as follows:</w:t>
      </w:r>
    </w:p>
    <w:p w14:paraId="3C23778C" w14:textId="77777777" w:rsidR="00706BCE" w:rsidRDefault="00706BCE" w:rsidP="00706BCE">
      <w:pPr>
        <w:pStyle w:val="HTMLPreformatted"/>
        <w:shd w:val="clear" w:color="auto" w:fill="2B2B2B"/>
        <w:rPr>
          <w:rFonts w:ascii="Consolas" w:hAnsi="Consolas"/>
          <w:color w:val="A9B7C6"/>
        </w:rPr>
      </w:pPr>
      <w:r>
        <w:rPr>
          <w:rFonts w:ascii="Consolas" w:hAnsi="Consolas"/>
          <w:color w:val="CC7832"/>
        </w:rPr>
        <w:t xml:space="preserve">function </w:t>
      </w:r>
      <w:proofErr w:type="spellStart"/>
      <w:r>
        <w:rPr>
          <w:rFonts w:ascii="Consolas" w:hAnsi="Consolas"/>
          <w:color w:val="FFC66D"/>
        </w:rPr>
        <w:t>createHeroDude</w:t>
      </w:r>
      <w:proofErr w:type="spellEnd"/>
      <w:r>
        <w:rPr>
          <w:rFonts w:ascii="Consolas" w:hAnsi="Consolas"/>
          <w:color w:val="A9B7C6"/>
        </w:rPr>
        <w:t>(scene) {</w:t>
      </w:r>
      <w:r>
        <w:rPr>
          <w:rFonts w:ascii="Consolas" w:hAnsi="Consolas"/>
          <w:color w:val="A9B7C6"/>
        </w:rPr>
        <w:br/>
      </w:r>
      <w:r>
        <w:rPr>
          <w:rFonts w:ascii="Consolas" w:hAnsi="Consolas"/>
          <w:color w:val="A9B7C6"/>
        </w:rPr>
        <w:br/>
      </w:r>
      <w:r>
        <w:rPr>
          <w:rFonts w:ascii="Consolas" w:hAnsi="Consolas"/>
          <w:color w:val="A9B7C6"/>
        </w:rPr>
        <w:lastRenderedPageBreak/>
        <w:t xml:space="preserve">    </w:t>
      </w:r>
      <w:r>
        <w:rPr>
          <w:rFonts w:ascii="Consolas" w:hAnsi="Consolas"/>
          <w:color w:val="CC7832"/>
        </w:rPr>
        <w:t xml:space="preserve">var </w:t>
      </w:r>
      <w:proofErr w:type="spellStart"/>
      <w:r>
        <w:rPr>
          <w:rFonts w:ascii="Consolas" w:hAnsi="Consolas"/>
          <w:color w:val="A9B7C6"/>
        </w:rPr>
        <w:t>meshTask</w:t>
      </w:r>
      <w:proofErr w:type="spellEnd"/>
      <w:r>
        <w:rPr>
          <w:rFonts w:ascii="Consolas" w:hAnsi="Consolas"/>
          <w:color w:val="A9B7C6"/>
        </w:rPr>
        <w:t xml:space="preserve"> = </w:t>
      </w:r>
      <w:proofErr w:type="spellStart"/>
      <w:r>
        <w:rPr>
          <w:rFonts w:ascii="Consolas" w:hAnsi="Consolas"/>
          <w:color w:val="A9B7C6"/>
        </w:rPr>
        <w:t>scene.</w:t>
      </w:r>
      <w:r>
        <w:rPr>
          <w:rFonts w:ascii="Consolas" w:hAnsi="Consolas"/>
          <w:color w:val="9876AA"/>
        </w:rPr>
        <w:t>assetsManager</w:t>
      </w:r>
      <w:r>
        <w:rPr>
          <w:rFonts w:ascii="Consolas" w:hAnsi="Consolas"/>
          <w:color w:val="A9B7C6"/>
        </w:rPr>
        <w:t>.</w:t>
      </w:r>
      <w:r>
        <w:rPr>
          <w:rFonts w:ascii="Consolas" w:hAnsi="Consolas"/>
          <w:color w:val="FFC66D"/>
        </w:rPr>
        <w:t>addMeshTask</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DudeTask</w:t>
      </w:r>
      <w:proofErr w:type="spellEnd"/>
      <w:r>
        <w:rPr>
          <w:rFonts w:ascii="Consolas" w:hAnsi="Consolas"/>
          <w:color w:val="6A8759"/>
        </w:rPr>
        <w:t>"</w:t>
      </w:r>
      <w:r>
        <w:rPr>
          <w:rFonts w:ascii="Consolas" w:hAnsi="Consolas"/>
          <w:color w:val="CC7832"/>
        </w:rPr>
        <w:t xml:space="preserve">, </w:t>
      </w:r>
      <w:r>
        <w:rPr>
          <w:rFonts w:ascii="Consolas" w:hAnsi="Consolas"/>
          <w:color w:val="6A8759"/>
        </w:rPr>
        <w:t>"him"</w:t>
      </w:r>
      <w:r>
        <w:rPr>
          <w:rFonts w:ascii="Consolas" w:hAnsi="Consolas"/>
          <w:color w:val="CC7832"/>
        </w:rPr>
        <w:t xml:space="preserve">, </w:t>
      </w:r>
      <w:r>
        <w:rPr>
          <w:rFonts w:ascii="Consolas" w:hAnsi="Consolas"/>
          <w:color w:val="6A8759"/>
        </w:rPr>
        <w:t>"Dude/"</w:t>
      </w:r>
      <w:r>
        <w:rPr>
          <w:rFonts w:ascii="Consolas" w:hAnsi="Consolas"/>
          <w:color w:val="CC7832"/>
        </w:rPr>
        <w:t xml:space="preserve">, </w:t>
      </w:r>
      <w:r>
        <w:rPr>
          <w:rFonts w:ascii="Consolas" w:hAnsi="Consolas"/>
          <w:color w:val="6A8759"/>
        </w:rPr>
        <w:t>"</w:t>
      </w:r>
      <w:proofErr w:type="spellStart"/>
      <w:r>
        <w:rPr>
          <w:rFonts w:ascii="Consolas" w:hAnsi="Consolas"/>
          <w:color w:val="6A8759"/>
        </w:rPr>
        <w:t>Dude.babylon</w:t>
      </w:r>
      <w:proofErr w:type="spellEnd"/>
      <w:r>
        <w:rPr>
          <w:rFonts w:ascii="Consolas" w:hAnsi="Consolas"/>
          <w:color w:val="6A8759"/>
        </w:rPr>
        <w:t>"</w:t>
      </w:r>
      <w:r>
        <w:rPr>
          <w:rFonts w:ascii="Consolas" w:hAnsi="Consolas"/>
          <w:color w:val="A9B7C6"/>
        </w:rPr>
        <w:t>)</w:t>
      </w:r>
      <w:r>
        <w:rPr>
          <w:rFonts w:ascii="Consolas" w:hAnsi="Consolas"/>
          <w:color w:val="CC7832"/>
        </w:rPr>
        <w:t>;</w:t>
      </w:r>
    </w:p>
    <w:p w14:paraId="23DEE3BC" w14:textId="02D70333" w:rsidR="00706BCE" w:rsidRDefault="00706BCE" w:rsidP="000E0901">
      <w:pPr>
        <w:pStyle w:val="p1a"/>
      </w:pPr>
    </w:p>
    <w:p w14:paraId="0DA26F9B" w14:textId="40EEAF5E" w:rsidR="00706BCE" w:rsidRDefault="00706BCE" w:rsidP="000E0901">
      <w:pPr>
        <w:pStyle w:val="p1a"/>
      </w:pPr>
      <w:r>
        <w:t xml:space="preserve">here we have told the asset manager that dude is in Dude folder and the file has details for creation of Mesh is in </w:t>
      </w:r>
      <w:proofErr w:type="spellStart"/>
      <w:r>
        <w:t>Dude.babylon</w:t>
      </w:r>
      <w:proofErr w:type="spellEnd"/>
      <w:r>
        <w:t>.</w:t>
      </w:r>
    </w:p>
    <w:p w14:paraId="1FCA7B59" w14:textId="35EAC2C6" w:rsidR="002A7A18" w:rsidRDefault="002A7A18" w:rsidP="000E0901">
      <w:pPr>
        <w:pStyle w:val="p1a"/>
      </w:pPr>
    </w:p>
    <w:p w14:paraId="0A3EFDAD" w14:textId="28730D01" w:rsidR="002A7A18" w:rsidRDefault="002A7A18" w:rsidP="002A7A18">
      <w:pPr>
        <w:pStyle w:val="heading2"/>
      </w:pPr>
      <w:bookmarkStart w:id="45" w:name="_Toc36624432"/>
      <w:r>
        <w:t>Creating the cameras in different prospective</w:t>
      </w:r>
      <w:bookmarkEnd w:id="45"/>
    </w:p>
    <w:p w14:paraId="60C69BD4" w14:textId="0506CA23" w:rsidR="002A7A18" w:rsidRDefault="002A7A18" w:rsidP="002A7A18">
      <w:pPr>
        <w:pStyle w:val="p1a"/>
      </w:pPr>
      <w:r>
        <w:t>I have used here few different camera 1 camera is rotating around with mouse, another one is following the object that is a box and the dude mesh (animated character) on pressing key it changes the camera being used. It gives the player feel of first person shooter.</w:t>
      </w:r>
    </w:p>
    <w:p w14:paraId="70854B1F" w14:textId="449FDD1F" w:rsidR="000C008E" w:rsidRDefault="000C008E" w:rsidP="002A7A18">
      <w:pPr>
        <w:pStyle w:val="p1a"/>
      </w:pPr>
    </w:p>
    <w:p w14:paraId="43F2C7A7" w14:textId="6CE49913" w:rsidR="000C008E" w:rsidRPr="002A7A18" w:rsidRDefault="000C008E" w:rsidP="000C008E">
      <w:pPr>
        <w:pStyle w:val="heading2"/>
      </w:pPr>
      <w:bookmarkStart w:id="46" w:name="_Toc36624433"/>
      <w:r>
        <w:t>Deploying it to Heroku server</w:t>
      </w:r>
      <w:bookmarkEnd w:id="46"/>
    </w:p>
    <w:p w14:paraId="29DD8978" w14:textId="24C6C113" w:rsidR="00FD4BDE" w:rsidRDefault="00FD4BDE" w:rsidP="002D5059">
      <w:pPr>
        <w:pStyle w:val="heading1"/>
      </w:pPr>
      <w:bookmarkStart w:id="47" w:name="_Toc35403255"/>
      <w:bookmarkStart w:id="48" w:name="_Toc36624434"/>
      <w:r>
        <w:t>Conclusion</w:t>
      </w:r>
      <w:bookmarkEnd w:id="47"/>
      <w:r w:rsidR="002D5059">
        <w:t xml:space="preserve"> and Recommendations</w:t>
      </w:r>
      <w:bookmarkEnd w:id="48"/>
    </w:p>
    <w:p w14:paraId="2AF21A2B" w14:textId="39634168" w:rsidR="002D5059" w:rsidRDefault="002D5059" w:rsidP="002D5059">
      <w:pPr>
        <w:pStyle w:val="p1a"/>
      </w:pPr>
      <w:r w:rsidRPr="009D5F09">
        <w:t>Although it was great learning experience to develop game with pure JavaScript, we learned lots of critical syntaxes and logics,</w:t>
      </w:r>
      <w:r>
        <w:t xml:space="preserve"> had dig deeper in the critical syntaxes full of complicated functions. There was plenty of help on internet, especially on Babylon website www.babylonjs.com</w:t>
      </w:r>
      <w:r w:rsidRPr="009D5F09">
        <w:t xml:space="preserve"> but I</w:t>
      </w:r>
      <w:r>
        <w:t xml:space="preserve"> still</w:t>
      </w:r>
      <w:r w:rsidRPr="009D5F09">
        <w:t xml:space="preserve"> would like to suggest that using any plain JavaScript engine</w:t>
      </w:r>
      <w:r>
        <w:t>s</w:t>
      </w:r>
      <w:r w:rsidRPr="009D5F09">
        <w:t xml:space="preserve"> </w:t>
      </w:r>
      <w:r>
        <w:t>are</w:t>
      </w:r>
      <w:r w:rsidRPr="009D5F09">
        <w:t xml:space="preserve"> good for learning but </w:t>
      </w:r>
      <w:r>
        <w:t xml:space="preserve">should be avoided for </w:t>
      </w:r>
      <w:r w:rsidRPr="009D5F09">
        <w:t>production and ease of development is far reaching</w:t>
      </w:r>
      <w:r>
        <w:t xml:space="preserve"> with these plain libraries</w:t>
      </w:r>
      <w:r w:rsidRPr="009D5F09">
        <w:t>. Hence, I would recommend using the Unity</w:t>
      </w:r>
      <w:r>
        <w:t>3d</w:t>
      </w:r>
      <w:r w:rsidRPr="009D5F09">
        <w:t xml:space="preserve"> or some </w:t>
      </w:r>
      <w:r>
        <w:t xml:space="preserve">kind of </w:t>
      </w:r>
      <w:r w:rsidRPr="009D5F09">
        <w:t>framework which has support available for the game development</w:t>
      </w:r>
      <w:r>
        <w:t>, as they have drag drop, resize, transform, translate and multi-player network support easily integrated in the their environments to build the games.</w:t>
      </w:r>
      <w:r w:rsidR="00111E10">
        <w:t xml:space="preserve"> Working on pure JavaScript libraries requires very strong understanding of graphics and mathematics.</w:t>
      </w:r>
    </w:p>
    <w:p w14:paraId="48D4E8C1" w14:textId="77777777" w:rsidR="002D5059" w:rsidRPr="002D5059" w:rsidRDefault="002D5059" w:rsidP="002D5059">
      <w:pPr>
        <w:pStyle w:val="p1a"/>
      </w:pPr>
    </w:p>
    <w:p w14:paraId="3D6D8857" w14:textId="7B3B9B73" w:rsidR="000F7617" w:rsidRDefault="00FD4BDE" w:rsidP="000F7617">
      <w:pPr>
        <w:pStyle w:val="heading1"/>
      </w:pPr>
      <w:bookmarkStart w:id="49" w:name="_Toc35403257"/>
      <w:bookmarkStart w:id="50" w:name="_Toc36624435"/>
      <w:r>
        <w:t>Appendices</w:t>
      </w:r>
      <w:bookmarkEnd w:id="49"/>
      <w:bookmarkEnd w:id="50"/>
    </w:p>
    <w:bookmarkStart w:id="51" w:name="_Toc36624436" w:displacedByCustomXml="next"/>
    <w:sdt>
      <w:sdtPr>
        <w:rPr>
          <w:b w:val="0"/>
          <w:bCs w:val="0"/>
          <w:sz w:val="20"/>
        </w:rPr>
        <w:id w:val="-170730981"/>
        <w:docPartObj>
          <w:docPartGallery w:val="Bibliographies"/>
          <w:docPartUnique/>
        </w:docPartObj>
      </w:sdtPr>
      <w:sdtEndPr/>
      <w:sdtContent>
        <w:p w14:paraId="5097956E" w14:textId="1C621C6F" w:rsidR="000F7617" w:rsidRDefault="000F7617" w:rsidP="000F7617">
          <w:pPr>
            <w:pStyle w:val="heading1"/>
          </w:pPr>
          <w:r>
            <w:t>Bibliography</w:t>
          </w:r>
          <w:bookmarkEnd w:id="51"/>
        </w:p>
        <w:sdt>
          <w:sdtPr>
            <w:id w:val="111145805"/>
            <w:bibliography/>
          </w:sdtPr>
          <w:sdtEndPr/>
          <w:sdtContent>
            <w:p w14:paraId="2376D85B" w14:textId="77777777" w:rsidR="00A35375" w:rsidRDefault="000F7617" w:rsidP="000F7617">
              <w:pPr>
                <w:rPr>
                  <w:rFonts w:asciiTheme="minorHAnsi" w:eastAsiaTheme="minorEastAsia" w:hAnsiTheme="minorHAnsi"/>
                  <w:noProof/>
                  <w:sz w:val="22"/>
                  <w:szCs w:val="22"/>
                  <w:lang w:eastAsia="en-US" w:bidi="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6"/>
                <w:gridCol w:w="6382"/>
              </w:tblGrid>
              <w:tr w:rsidR="00A35375" w14:paraId="0E5E2254" w14:textId="77777777">
                <w:trPr>
                  <w:divId w:val="2076128116"/>
                  <w:tblCellSpacing w:w="15" w:type="dxa"/>
                </w:trPr>
                <w:tc>
                  <w:tcPr>
                    <w:tcW w:w="50" w:type="pct"/>
                    <w:hideMark/>
                  </w:tcPr>
                  <w:p w14:paraId="7BEE056D" w14:textId="1A2F4BAC" w:rsidR="00A35375" w:rsidRDefault="00A35375">
                    <w:pPr>
                      <w:pStyle w:val="Bibliography"/>
                      <w:rPr>
                        <w:noProof/>
                        <w:sz w:val="24"/>
                        <w:szCs w:val="24"/>
                      </w:rPr>
                    </w:pPr>
                    <w:r>
                      <w:rPr>
                        <w:noProof/>
                      </w:rPr>
                      <w:t xml:space="preserve">[1] </w:t>
                    </w:r>
                  </w:p>
                </w:tc>
                <w:tc>
                  <w:tcPr>
                    <w:tcW w:w="0" w:type="auto"/>
                    <w:hideMark/>
                  </w:tcPr>
                  <w:p w14:paraId="75530E72" w14:textId="77777777" w:rsidR="00A35375" w:rsidRDefault="00A35375">
                    <w:pPr>
                      <w:pStyle w:val="Bibliography"/>
                      <w:rPr>
                        <w:noProof/>
                      </w:rPr>
                    </w:pPr>
                    <w:r>
                      <w:rPr>
                        <w:noProof/>
                      </w:rPr>
                      <w:t>P. F. Navarro, "3D Programming with WebGL and Babylon.js for Beginners," 2020. [Online]. Available: https://academy.zenva.com/product/3d-programming-with-webgl-and-babylon-js-for-beginners/.</w:t>
                    </w:r>
                  </w:p>
                </w:tc>
              </w:tr>
              <w:tr w:rsidR="00A35375" w14:paraId="60A1166F" w14:textId="77777777">
                <w:trPr>
                  <w:divId w:val="2076128116"/>
                  <w:tblCellSpacing w:w="15" w:type="dxa"/>
                </w:trPr>
                <w:tc>
                  <w:tcPr>
                    <w:tcW w:w="50" w:type="pct"/>
                    <w:hideMark/>
                  </w:tcPr>
                  <w:p w14:paraId="4C57AE2E" w14:textId="77777777" w:rsidR="00A35375" w:rsidRDefault="00A35375">
                    <w:pPr>
                      <w:pStyle w:val="Bibliography"/>
                      <w:rPr>
                        <w:noProof/>
                      </w:rPr>
                    </w:pPr>
                    <w:r>
                      <w:rPr>
                        <w:noProof/>
                      </w:rPr>
                      <w:t xml:space="preserve">[2] </w:t>
                    </w:r>
                  </w:p>
                </w:tc>
                <w:tc>
                  <w:tcPr>
                    <w:tcW w:w="0" w:type="auto"/>
                    <w:hideMark/>
                  </w:tcPr>
                  <w:p w14:paraId="5AC2075B" w14:textId="77777777" w:rsidR="00A35375" w:rsidRDefault="00A35375">
                    <w:pPr>
                      <w:pStyle w:val="Bibliography"/>
                      <w:rPr>
                        <w:noProof/>
                      </w:rPr>
                    </w:pPr>
                    <w:r>
                      <w:rPr>
                        <w:noProof/>
                      </w:rPr>
                      <w:t>D. C. a. D. Rousset. [Online]. Available: https://www.babylonjs.com/.</w:t>
                    </w:r>
                  </w:p>
                </w:tc>
              </w:tr>
              <w:tr w:rsidR="00A35375" w14:paraId="51E4DA6E" w14:textId="77777777">
                <w:trPr>
                  <w:divId w:val="2076128116"/>
                  <w:tblCellSpacing w:w="15" w:type="dxa"/>
                </w:trPr>
                <w:tc>
                  <w:tcPr>
                    <w:tcW w:w="50" w:type="pct"/>
                    <w:hideMark/>
                  </w:tcPr>
                  <w:p w14:paraId="1EE67B24" w14:textId="77777777" w:rsidR="00A35375" w:rsidRDefault="00A35375">
                    <w:pPr>
                      <w:pStyle w:val="Bibliography"/>
                      <w:rPr>
                        <w:noProof/>
                      </w:rPr>
                    </w:pPr>
                    <w:r>
                      <w:rPr>
                        <w:noProof/>
                      </w:rPr>
                      <w:lastRenderedPageBreak/>
                      <w:t xml:space="preserve">[3] </w:t>
                    </w:r>
                  </w:p>
                </w:tc>
                <w:tc>
                  <w:tcPr>
                    <w:tcW w:w="0" w:type="auto"/>
                    <w:hideMark/>
                  </w:tcPr>
                  <w:p w14:paraId="0B0ECD41" w14:textId="77777777" w:rsidR="00A35375" w:rsidRDefault="00A35375">
                    <w:pPr>
                      <w:pStyle w:val="Bibliography"/>
                      <w:rPr>
                        <w:noProof/>
                      </w:rPr>
                    </w:pPr>
                    <w:r>
                      <w:rPr>
                        <w:noProof/>
                      </w:rPr>
                      <w:t xml:space="preserve">Y. Y. J. D. W. Z. Muwei Jian, "Comprehensive assessment of non-uniform illumination for 3D heightmap reconstruction in outdoor environments," </w:t>
                    </w:r>
                    <w:r>
                      <w:rPr>
                        <w:i/>
                        <w:iCs/>
                        <w:noProof/>
                      </w:rPr>
                      <w:t xml:space="preserve">Computers in Industry, </w:t>
                    </w:r>
                    <w:r>
                      <w:rPr>
                        <w:noProof/>
                      </w:rPr>
                      <w:t xml:space="preserve">vol. 99, pp. 110-118, 2018. </w:t>
                    </w:r>
                  </w:p>
                </w:tc>
              </w:tr>
            </w:tbl>
            <w:p w14:paraId="539C810E" w14:textId="77777777" w:rsidR="00A35375" w:rsidRDefault="00A35375">
              <w:pPr>
                <w:divId w:val="2076128116"/>
                <w:rPr>
                  <w:noProof/>
                </w:rPr>
              </w:pPr>
            </w:p>
            <w:p w14:paraId="624C7560" w14:textId="2F81A9F6" w:rsidR="000F7617" w:rsidRDefault="000F7617" w:rsidP="000F7617">
              <w:r>
                <w:rPr>
                  <w:b/>
                  <w:bCs/>
                  <w:noProof/>
                </w:rPr>
                <w:fldChar w:fldCharType="end"/>
              </w:r>
            </w:p>
          </w:sdtContent>
        </w:sdt>
      </w:sdtContent>
    </w:sdt>
    <w:p w14:paraId="020B62D2" w14:textId="332C9687" w:rsidR="000F7617" w:rsidRDefault="000F7617" w:rsidP="000F7617"/>
    <w:p w14:paraId="5C657D29" w14:textId="77777777" w:rsidR="000F7617" w:rsidRPr="000F7617" w:rsidRDefault="000F7617" w:rsidP="000F7617"/>
    <w:sectPr w:rsidR="000F7617" w:rsidRPr="000F7617" w:rsidSect="00CE7667">
      <w:headerReference w:type="even" r:id="rId20"/>
      <w:headerReference w:type="default" r:id="rId21"/>
      <w:footerReference w:type="even" r:id="rId22"/>
      <w:footerReference w:type="default" r:id="rId23"/>
      <w:headerReference w:type="first" r:id="rId24"/>
      <w:footerReference w:type="first" r:id="rId25"/>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869D34" w14:textId="77777777" w:rsidR="00233E54" w:rsidRDefault="00233E54">
      <w:r>
        <w:separator/>
      </w:r>
    </w:p>
  </w:endnote>
  <w:endnote w:type="continuationSeparator" w:id="0">
    <w:p w14:paraId="4639A30B" w14:textId="77777777" w:rsidR="00233E54" w:rsidRDefault="00233E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0F9A8" w14:textId="77777777" w:rsidR="00F95D1E" w:rsidRDefault="00F95D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AFA56" w14:textId="77777777" w:rsidR="00F95D1E" w:rsidRDefault="00F95D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27FB99" w14:textId="77777777" w:rsidR="00F95D1E" w:rsidRPr="00CE7667" w:rsidRDefault="00F95D1E" w:rsidP="00CE7667">
    <w:pPr>
      <w:pStyle w:val="ReferenceLine"/>
      <w:rPr>
        <w:lang w:val="de-DE"/>
      </w:rPr>
    </w:pPr>
    <w:r w:rsidRPr="00CE7667">
      <w:rPr>
        <w:lang w:val="de-DE"/>
      </w:rPr>
      <w:t xml:space="preserve">adfa, p. </w:t>
    </w:r>
    <w:r>
      <w:fldChar w:fldCharType="begin"/>
    </w:r>
    <w:r w:rsidRPr="00CE7667">
      <w:rPr>
        <w:lang w:val="de-DE"/>
      </w:rPr>
      <w:instrText xml:space="preserve"> PAGE  \* Arabic  \* MERGEFORMAT </w:instrText>
    </w:r>
    <w:r>
      <w:fldChar w:fldCharType="separate"/>
    </w:r>
    <w:r>
      <w:rPr>
        <w:noProof/>
        <w:lang w:val="de-DE"/>
      </w:rPr>
      <w:t>1</w:t>
    </w:r>
    <w:r>
      <w:fldChar w:fldCharType="end"/>
    </w:r>
    <w:r w:rsidRPr="00CE7667">
      <w:rPr>
        <w:lang w:val="de-DE"/>
      </w:rPr>
      <w:t>, 2011.</w:t>
    </w:r>
  </w:p>
  <w:p w14:paraId="6BEC19EF" w14:textId="77777777" w:rsidR="00F95D1E" w:rsidRPr="00CE7667" w:rsidRDefault="00F95D1E" w:rsidP="00CE7667">
    <w:pPr>
      <w:pStyle w:val="ReferenceLine"/>
      <w:rPr>
        <w:lang w:val="de-DE"/>
      </w:rPr>
    </w:pPr>
    <w:r w:rsidRPr="00CE7667">
      <w:rPr>
        <w:lang w:val="de-DE"/>
      </w:rPr>
      <w:t>© Springer-Verlag Berlin Heidelberg 2011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928206" w14:textId="77777777" w:rsidR="00233E54" w:rsidRDefault="00233E54" w:rsidP="00895F20">
      <w:pPr>
        <w:ind w:firstLine="0"/>
      </w:pPr>
      <w:r>
        <w:separator/>
      </w:r>
    </w:p>
  </w:footnote>
  <w:footnote w:type="continuationSeparator" w:id="0">
    <w:p w14:paraId="07F8BEB5" w14:textId="77777777" w:rsidR="00233E54" w:rsidRDefault="00233E54" w:rsidP="00895F20">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BA21B" w14:textId="77777777" w:rsidR="00F95D1E" w:rsidRDefault="00F95D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904A2" w14:textId="77777777" w:rsidR="00F95D1E" w:rsidRDefault="00F95D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1EE80" w14:textId="77777777" w:rsidR="00F95D1E" w:rsidRDefault="00F95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115EB"/>
    <w:multiLevelType w:val="multilevel"/>
    <w:tmpl w:val="2E562114"/>
    <w:lvl w:ilvl="0">
      <w:start w:val="2"/>
      <w:numFmt w:val="decimal"/>
      <w:lvlText w:val="%1"/>
      <w:lvlJc w:val="left"/>
      <w:pPr>
        <w:ind w:left="360" w:hanging="360"/>
      </w:pPr>
      <w:rPr>
        <w:rFonts w:hint="default"/>
      </w:rPr>
    </w:lvl>
    <w:lvl w:ilvl="1">
      <w:start w:val="1"/>
      <w:numFmt w:val="decimal"/>
      <w:lvlText w:val="%1.%2"/>
      <w:lvlJc w:val="left"/>
      <w:pPr>
        <w:ind w:left="672" w:hanging="360"/>
      </w:pPr>
      <w:rPr>
        <w:rFonts w:hint="default"/>
      </w:rPr>
    </w:lvl>
    <w:lvl w:ilvl="2">
      <w:start w:val="1"/>
      <w:numFmt w:val="decimal"/>
      <w:lvlText w:val="%1.%2.%3"/>
      <w:lvlJc w:val="left"/>
      <w:pPr>
        <w:ind w:left="1344" w:hanging="720"/>
      </w:pPr>
      <w:rPr>
        <w:rFonts w:hint="default"/>
      </w:rPr>
    </w:lvl>
    <w:lvl w:ilvl="3">
      <w:start w:val="1"/>
      <w:numFmt w:val="decimal"/>
      <w:lvlText w:val="%1.%2.%3.%4"/>
      <w:lvlJc w:val="left"/>
      <w:pPr>
        <w:ind w:left="1656" w:hanging="720"/>
      </w:pPr>
      <w:rPr>
        <w:rFonts w:hint="default"/>
      </w:rPr>
    </w:lvl>
    <w:lvl w:ilvl="4">
      <w:start w:val="1"/>
      <w:numFmt w:val="decimal"/>
      <w:lvlText w:val="%1.%2.%3.%4.%5"/>
      <w:lvlJc w:val="left"/>
      <w:pPr>
        <w:ind w:left="1968" w:hanging="720"/>
      </w:pPr>
      <w:rPr>
        <w:rFonts w:hint="default"/>
      </w:rPr>
    </w:lvl>
    <w:lvl w:ilvl="5">
      <w:start w:val="1"/>
      <w:numFmt w:val="decimal"/>
      <w:lvlText w:val="%1.%2.%3.%4.%5.%6"/>
      <w:lvlJc w:val="left"/>
      <w:pPr>
        <w:ind w:left="2640" w:hanging="1080"/>
      </w:pPr>
      <w:rPr>
        <w:rFonts w:hint="default"/>
      </w:rPr>
    </w:lvl>
    <w:lvl w:ilvl="6">
      <w:start w:val="1"/>
      <w:numFmt w:val="decimal"/>
      <w:lvlText w:val="%1.%2.%3.%4.%5.%6.%7"/>
      <w:lvlJc w:val="left"/>
      <w:pPr>
        <w:ind w:left="2952" w:hanging="1080"/>
      </w:pPr>
      <w:rPr>
        <w:rFonts w:hint="default"/>
      </w:rPr>
    </w:lvl>
    <w:lvl w:ilvl="7">
      <w:start w:val="1"/>
      <w:numFmt w:val="decimal"/>
      <w:lvlText w:val="%1.%2.%3.%4.%5.%6.%7.%8"/>
      <w:lvlJc w:val="left"/>
      <w:pPr>
        <w:ind w:left="3624" w:hanging="1440"/>
      </w:pPr>
      <w:rPr>
        <w:rFonts w:hint="default"/>
      </w:rPr>
    </w:lvl>
    <w:lvl w:ilvl="8">
      <w:start w:val="1"/>
      <w:numFmt w:val="decimal"/>
      <w:lvlText w:val="%1.%2.%3.%4.%5.%6.%7.%8.%9"/>
      <w:lvlJc w:val="left"/>
      <w:pPr>
        <w:ind w:left="3936" w:hanging="1440"/>
      </w:pPr>
      <w:rPr>
        <w:rFonts w:hint="default"/>
      </w:rPr>
    </w:lvl>
  </w:abstractNum>
  <w:abstractNum w:abstractNumId="11" w15:restartNumberingAfterBreak="0">
    <w:nsid w:val="13C94577"/>
    <w:multiLevelType w:val="multilevel"/>
    <w:tmpl w:val="4434F8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4" w15:restartNumberingAfterBreak="0">
    <w:nsid w:val="489F4296"/>
    <w:multiLevelType w:val="hybridMultilevel"/>
    <w:tmpl w:val="9420F5F4"/>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6F12F86"/>
    <w:multiLevelType w:val="multilevel"/>
    <w:tmpl w:val="2E562114"/>
    <w:lvl w:ilvl="0">
      <w:start w:val="2"/>
      <w:numFmt w:val="decimal"/>
      <w:lvlText w:val="%1"/>
      <w:lvlJc w:val="left"/>
      <w:pPr>
        <w:ind w:left="360" w:hanging="360"/>
      </w:pPr>
      <w:rPr>
        <w:rFonts w:hint="default"/>
      </w:rPr>
    </w:lvl>
    <w:lvl w:ilvl="1">
      <w:start w:val="1"/>
      <w:numFmt w:val="decimal"/>
      <w:lvlText w:val="%1.%2"/>
      <w:lvlJc w:val="left"/>
      <w:pPr>
        <w:ind w:left="672" w:hanging="360"/>
      </w:pPr>
      <w:rPr>
        <w:rFonts w:hint="default"/>
      </w:rPr>
    </w:lvl>
    <w:lvl w:ilvl="2">
      <w:start w:val="1"/>
      <w:numFmt w:val="decimal"/>
      <w:lvlText w:val="%1.%2.%3"/>
      <w:lvlJc w:val="left"/>
      <w:pPr>
        <w:ind w:left="1344" w:hanging="720"/>
      </w:pPr>
      <w:rPr>
        <w:rFonts w:hint="default"/>
      </w:rPr>
    </w:lvl>
    <w:lvl w:ilvl="3">
      <w:start w:val="1"/>
      <w:numFmt w:val="decimal"/>
      <w:lvlText w:val="%1.%2.%3.%4"/>
      <w:lvlJc w:val="left"/>
      <w:pPr>
        <w:ind w:left="1656" w:hanging="720"/>
      </w:pPr>
      <w:rPr>
        <w:rFonts w:hint="default"/>
      </w:rPr>
    </w:lvl>
    <w:lvl w:ilvl="4">
      <w:start w:val="1"/>
      <w:numFmt w:val="decimal"/>
      <w:lvlText w:val="%1.%2.%3.%4.%5"/>
      <w:lvlJc w:val="left"/>
      <w:pPr>
        <w:ind w:left="1968" w:hanging="720"/>
      </w:pPr>
      <w:rPr>
        <w:rFonts w:hint="default"/>
      </w:rPr>
    </w:lvl>
    <w:lvl w:ilvl="5">
      <w:start w:val="1"/>
      <w:numFmt w:val="decimal"/>
      <w:lvlText w:val="%1.%2.%3.%4.%5.%6"/>
      <w:lvlJc w:val="left"/>
      <w:pPr>
        <w:ind w:left="2640" w:hanging="1080"/>
      </w:pPr>
      <w:rPr>
        <w:rFonts w:hint="default"/>
      </w:rPr>
    </w:lvl>
    <w:lvl w:ilvl="6">
      <w:start w:val="1"/>
      <w:numFmt w:val="decimal"/>
      <w:lvlText w:val="%1.%2.%3.%4.%5.%6.%7"/>
      <w:lvlJc w:val="left"/>
      <w:pPr>
        <w:ind w:left="2952" w:hanging="1080"/>
      </w:pPr>
      <w:rPr>
        <w:rFonts w:hint="default"/>
      </w:rPr>
    </w:lvl>
    <w:lvl w:ilvl="7">
      <w:start w:val="1"/>
      <w:numFmt w:val="decimal"/>
      <w:lvlText w:val="%1.%2.%3.%4.%5.%6.%7.%8"/>
      <w:lvlJc w:val="left"/>
      <w:pPr>
        <w:ind w:left="3624" w:hanging="1440"/>
      </w:pPr>
      <w:rPr>
        <w:rFonts w:hint="default"/>
      </w:rPr>
    </w:lvl>
    <w:lvl w:ilvl="8">
      <w:start w:val="1"/>
      <w:numFmt w:val="decimal"/>
      <w:lvlText w:val="%1.%2.%3.%4.%5.%6.%7.%8.%9"/>
      <w:lvlJc w:val="left"/>
      <w:pPr>
        <w:ind w:left="3936" w:hanging="1440"/>
      </w:pPr>
      <w:rPr>
        <w:rFonts w:hint="default"/>
      </w:rPr>
    </w:lvl>
  </w:abstractNum>
  <w:abstractNum w:abstractNumId="16"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7"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8"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0" w15:restartNumberingAfterBreak="0">
    <w:nsid w:val="7B7C1E17"/>
    <w:multiLevelType w:val="multilevel"/>
    <w:tmpl w:val="036E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9"/>
  </w:num>
  <w:num w:numId="2">
    <w:abstractNumId w:val="12"/>
  </w:num>
  <w:num w:numId="3">
    <w:abstractNumId w:val="17"/>
  </w:num>
  <w:num w:numId="4">
    <w:abstractNumId w:val="18"/>
  </w:num>
  <w:num w:numId="5">
    <w:abstractNumId w:val="21"/>
  </w:num>
  <w:num w:numId="6">
    <w:abstractNumId w:val="16"/>
  </w:num>
  <w:num w:numId="7">
    <w:abstractNumId w:val="9"/>
  </w:num>
  <w:num w:numId="8">
    <w:abstractNumId w:val="18"/>
  </w:num>
  <w:num w:numId="9">
    <w:abstractNumId w:val="8"/>
  </w:num>
  <w:num w:numId="10">
    <w:abstractNumId w:val="21"/>
  </w:num>
  <w:num w:numId="11">
    <w:abstractNumId w:val="12"/>
  </w:num>
  <w:num w:numId="12">
    <w:abstractNumId w:val="17"/>
  </w:num>
  <w:num w:numId="13">
    <w:abstractNumId w:val="13"/>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20"/>
  </w:num>
  <w:num w:numId="23">
    <w:abstractNumId w:val="15"/>
  </w:num>
  <w:num w:numId="24">
    <w:abstractNumId w:val="10"/>
  </w:num>
  <w:num w:numId="25">
    <w:abstractNumId w:val="14"/>
  </w:num>
  <w:num w:numId="26">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E88"/>
    <w:rsid w:val="0000056A"/>
    <w:rsid w:val="00001B70"/>
    <w:rsid w:val="00001D94"/>
    <w:rsid w:val="000058CD"/>
    <w:rsid w:val="00006405"/>
    <w:rsid w:val="00007F40"/>
    <w:rsid w:val="00015441"/>
    <w:rsid w:val="0002597B"/>
    <w:rsid w:val="00025D8F"/>
    <w:rsid w:val="000309B7"/>
    <w:rsid w:val="00030E3E"/>
    <w:rsid w:val="0003135A"/>
    <w:rsid w:val="00034555"/>
    <w:rsid w:val="00040402"/>
    <w:rsid w:val="00043B1D"/>
    <w:rsid w:val="0004696A"/>
    <w:rsid w:val="0005696A"/>
    <w:rsid w:val="000569E7"/>
    <w:rsid w:val="000740BE"/>
    <w:rsid w:val="0007498B"/>
    <w:rsid w:val="0007593C"/>
    <w:rsid w:val="000759A1"/>
    <w:rsid w:val="0008374A"/>
    <w:rsid w:val="00090710"/>
    <w:rsid w:val="00090731"/>
    <w:rsid w:val="000927C5"/>
    <w:rsid w:val="00092FA6"/>
    <w:rsid w:val="000934BA"/>
    <w:rsid w:val="00094656"/>
    <w:rsid w:val="000A2E55"/>
    <w:rsid w:val="000B1E82"/>
    <w:rsid w:val="000B2266"/>
    <w:rsid w:val="000B7E4C"/>
    <w:rsid w:val="000C006D"/>
    <w:rsid w:val="000C008E"/>
    <w:rsid w:val="000C04F0"/>
    <w:rsid w:val="000C4C8F"/>
    <w:rsid w:val="000D16FA"/>
    <w:rsid w:val="000D3597"/>
    <w:rsid w:val="000D5720"/>
    <w:rsid w:val="000D6D27"/>
    <w:rsid w:val="000E071F"/>
    <w:rsid w:val="000E0901"/>
    <w:rsid w:val="000E1F23"/>
    <w:rsid w:val="000F0DC5"/>
    <w:rsid w:val="000F1F28"/>
    <w:rsid w:val="000F3865"/>
    <w:rsid w:val="000F4747"/>
    <w:rsid w:val="000F7617"/>
    <w:rsid w:val="000F782C"/>
    <w:rsid w:val="00111E10"/>
    <w:rsid w:val="00117CC9"/>
    <w:rsid w:val="00117D80"/>
    <w:rsid w:val="00117DE2"/>
    <w:rsid w:val="00120D79"/>
    <w:rsid w:val="0013193E"/>
    <w:rsid w:val="001362F0"/>
    <w:rsid w:val="0013666A"/>
    <w:rsid w:val="00145AF7"/>
    <w:rsid w:val="001567C4"/>
    <w:rsid w:val="00156F29"/>
    <w:rsid w:val="00162CC8"/>
    <w:rsid w:val="00163AF4"/>
    <w:rsid w:val="00164D7E"/>
    <w:rsid w:val="0016678D"/>
    <w:rsid w:val="00172752"/>
    <w:rsid w:val="00172A1B"/>
    <w:rsid w:val="00185973"/>
    <w:rsid w:val="00187E43"/>
    <w:rsid w:val="00190935"/>
    <w:rsid w:val="00197686"/>
    <w:rsid w:val="001A0E09"/>
    <w:rsid w:val="001B255B"/>
    <w:rsid w:val="001B3097"/>
    <w:rsid w:val="001B4547"/>
    <w:rsid w:val="001B4A7C"/>
    <w:rsid w:val="001D3E27"/>
    <w:rsid w:val="001D53EB"/>
    <w:rsid w:val="001E21AD"/>
    <w:rsid w:val="001E3A57"/>
    <w:rsid w:val="001F0665"/>
    <w:rsid w:val="001F2966"/>
    <w:rsid w:val="001F4326"/>
    <w:rsid w:val="001F5439"/>
    <w:rsid w:val="00204E89"/>
    <w:rsid w:val="00207839"/>
    <w:rsid w:val="00210248"/>
    <w:rsid w:val="00210DB8"/>
    <w:rsid w:val="0021134D"/>
    <w:rsid w:val="00212511"/>
    <w:rsid w:val="00213A7D"/>
    <w:rsid w:val="00214AC2"/>
    <w:rsid w:val="00221AC4"/>
    <w:rsid w:val="002224E1"/>
    <w:rsid w:val="0022605F"/>
    <w:rsid w:val="00226E54"/>
    <w:rsid w:val="00227960"/>
    <w:rsid w:val="0023086D"/>
    <w:rsid w:val="00230C00"/>
    <w:rsid w:val="0023104F"/>
    <w:rsid w:val="00231803"/>
    <w:rsid w:val="00233E54"/>
    <w:rsid w:val="002354AE"/>
    <w:rsid w:val="0024075B"/>
    <w:rsid w:val="00240D33"/>
    <w:rsid w:val="0024529B"/>
    <w:rsid w:val="00253659"/>
    <w:rsid w:val="002542EE"/>
    <w:rsid w:val="00262528"/>
    <w:rsid w:val="002639D9"/>
    <w:rsid w:val="00264407"/>
    <w:rsid w:val="00270386"/>
    <w:rsid w:val="0027411A"/>
    <w:rsid w:val="0027506C"/>
    <w:rsid w:val="002823FC"/>
    <w:rsid w:val="002A0991"/>
    <w:rsid w:val="002A4602"/>
    <w:rsid w:val="002A4A69"/>
    <w:rsid w:val="002A56B5"/>
    <w:rsid w:val="002A7A18"/>
    <w:rsid w:val="002B1BEB"/>
    <w:rsid w:val="002B1F5C"/>
    <w:rsid w:val="002B406E"/>
    <w:rsid w:val="002B53C3"/>
    <w:rsid w:val="002B66F5"/>
    <w:rsid w:val="002B7863"/>
    <w:rsid w:val="002C110C"/>
    <w:rsid w:val="002C3DF4"/>
    <w:rsid w:val="002D34CD"/>
    <w:rsid w:val="002D5059"/>
    <w:rsid w:val="002D5DEF"/>
    <w:rsid w:val="002E323E"/>
    <w:rsid w:val="002E36AF"/>
    <w:rsid w:val="002E5AD3"/>
    <w:rsid w:val="002E6BA4"/>
    <w:rsid w:val="002F3CD1"/>
    <w:rsid w:val="002F3D2A"/>
    <w:rsid w:val="003025D3"/>
    <w:rsid w:val="00305345"/>
    <w:rsid w:val="00307282"/>
    <w:rsid w:val="00307D1B"/>
    <w:rsid w:val="00312F45"/>
    <w:rsid w:val="0031466D"/>
    <w:rsid w:val="00316E8F"/>
    <w:rsid w:val="00334C04"/>
    <w:rsid w:val="00336943"/>
    <w:rsid w:val="00341AEA"/>
    <w:rsid w:val="00341F67"/>
    <w:rsid w:val="0035112D"/>
    <w:rsid w:val="0035513F"/>
    <w:rsid w:val="003606CA"/>
    <w:rsid w:val="0036104B"/>
    <w:rsid w:val="00362269"/>
    <w:rsid w:val="00362A85"/>
    <w:rsid w:val="003633D4"/>
    <w:rsid w:val="00364275"/>
    <w:rsid w:val="003655E1"/>
    <w:rsid w:val="00371063"/>
    <w:rsid w:val="003723B4"/>
    <w:rsid w:val="00372CA7"/>
    <w:rsid w:val="00376180"/>
    <w:rsid w:val="00377276"/>
    <w:rsid w:val="00377424"/>
    <w:rsid w:val="00394942"/>
    <w:rsid w:val="003949F3"/>
    <w:rsid w:val="003A3A01"/>
    <w:rsid w:val="003B0216"/>
    <w:rsid w:val="003B13D1"/>
    <w:rsid w:val="003B2F07"/>
    <w:rsid w:val="003B33F7"/>
    <w:rsid w:val="003B7599"/>
    <w:rsid w:val="003C1A34"/>
    <w:rsid w:val="003C3B83"/>
    <w:rsid w:val="003C4911"/>
    <w:rsid w:val="003C5BCA"/>
    <w:rsid w:val="003D6CE6"/>
    <w:rsid w:val="003D6DAC"/>
    <w:rsid w:val="003E1ABB"/>
    <w:rsid w:val="003E2A5E"/>
    <w:rsid w:val="003E3032"/>
    <w:rsid w:val="003E5A23"/>
    <w:rsid w:val="003F185F"/>
    <w:rsid w:val="003F1DCF"/>
    <w:rsid w:val="003F4765"/>
    <w:rsid w:val="003F65A6"/>
    <w:rsid w:val="0040086E"/>
    <w:rsid w:val="00401553"/>
    <w:rsid w:val="00414563"/>
    <w:rsid w:val="00414BAC"/>
    <w:rsid w:val="0041626B"/>
    <w:rsid w:val="00423551"/>
    <w:rsid w:val="00423F1B"/>
    <w:rsid w:val="00426C62"/>
    <w:rsid w:val="0042772B"/>
    <w:rsid w:val="004328A0"/>
    <w:rsid w:val="00433441"/>
    <w:rsid w:val="00435214"/>
    <w:rsid w:val="00435D07"/>
    <w:rsid w:val="00436948"/>
    <w:rsid w:val="0043737C"/>
    <w:rsid w:val="0044009C"/>
    <w:rsid w:val="00442A6C"/>
    <w:rsid w:val="004435BA"/>
    <w:rsid w:val="00444190"/>
    <w:rsid w:val="00453C76"/>
    <w:rsid w:val="00454DD4"/>
    <w:rsid w:val="00456287"/>
    <w:rsid w:val="004705AF"/>
    <w:rsid w:val="00471B63"/>
    <w:rsid w:val="0047305E"/>
    <w:rsid w:val="00473617"/>
    <w:rsid w:val="00475733"/>
    <w:rsid w:val="00476386"/>
    <w:rsid w:val="00477C52"/>
    <w:rsid w:val="00477F90"/>
    <w:rsid w:val="00481817"/>
    <w:rsid w:val="00482E0F"/>
    <w:rsid w:val="0048344D"/>
    <w:rsid w:val="00484DD3"/>
    <w:rsid w:val="00486D71"/>
    <w:rsid w:val="004918B5"/>
    <w:rsid w:val="004956C3"/>
    <w:rsid w:val="00495761"/>
    <w:rsid w:val="00497AD6"/>
    <w:rsid w:val="004C20E7"/>
    <w:rsid w:val="004C2656"/>
    <w:rsid w:val="004C2812"/>
    <w:rsid w:val="004C58BA"/>
    <w:rsid w:val="004D189F"/>
    <w:rsid w:val="004D49E8"/>
    <w:rsid w:val="004D4E83"/>
    <w:rsid w:val="004D6665"/>
    <w:rsid w:val="004D7C52"/>
    <w:rsid w:val="004E0C9D"/>
    <w:rsid w:val="004F16B4"/>
    <w:rsid w:val="004F6474"/>
    <w:rsid w:val="00500895"/>
    <w:rsid w:val="005010B4"/>
    <w:rsid w:val="00501B8C"/>
    <w:rsid w:val="0050369B"/>
    <w:rsid w:val="00504743"/>
    <w:rsid w:val="00511908"/>
    <w:rsid w:val="00512421"/>
    <w:rsid w:val="0051658B"/>
    <w:rsid w:val="00516869"/>
    <w:rsid w:val="00521BC8"/>
    <w:rsid w:val="0052599C"/>
    <w:rsid w:val="00531E07"/>
    <w:rsid w:val="0053704E"/>
    <w:rsid w:val="0053710F"/>
    <w:rsid w:val="005377DD"/>
    <w:rsid w:val="005457A9"/>
    <w:rsid w:val="00564ED7"/>
    <w:rsid w:val="00571515"/>
    <w:rsid w:val="005808CB"/>
    <w:rsid w:val="005846B6"/>
    <w:rsid w:val="00584C20"/>
    <w:rsid w:val="00591219"/>
    <w:rsid w:val="005A2E29"/>
    <w:rsid w:val="005A5F79"/>
    <w:rsid w:val="005B0EF1"/>
    <w:rsid w:val="005B32AC"/>
    <w:rsid w:val="005B3D33"/>
    <w:rsid w:val="005C70FB"/>
    <w:rsid w:val="005D172C"/>
    <w:rsid w:val="005D252E"/>
    <w:rsid w:val="005E026B"/>
    <w:rsid w:val="005E316C"/>
    <w:rsid w:val="005F4EB3"/>
    <w:rsid w:val="006000F9"/>
    <w:rsid w:val="00604BA8"/>
    <w:rsid w:val="006052E9"/>
    <w:rsid w:val="0061213E"/>
    <w:rsid w:val="0061522E"/>
    <w:rsid w:val="00616817"/>
    <w:rsid w:val="006258CB"/>
    <w:rsid w:val="00625C35"/>
    <w:rsid w:val="00625C3B"/>
    <w:rsid w:val="00627D6A"/>
    <w:rsid w:val="00631A9F"/>
    <w:rsid w:val="00637DFE"/>
    <w:rsid w:val="00642073"/>
    <w:rsid w:val="006469B8"/>
    <w:rsid w:val="00650CEB"/>
    <w:rsid w:val="00653A1B"/>
    <w:rsid w:val="0065405B"/>
    <w:rsid w:val="00656155"/>
    <w:rsid w:val="0066250C"/>
    <w:rsid w:val="006713CE"/>
    <w:rsid w:val="00673747"/>
    <w:rsid w:val="00674CEB"/>
    <w:rsid w:val="006750C2"/>
    <w:rsid w:val="006778FD"/>
    <w:rsid w:val="0068057D"/>
    <w:rsid w:val="006856F2"/>
    <w:rsid w:val="00686B55"/>
    <w:rsid w:val="00690F07"/>
    <w:rsid w:val="006968F0"/>
    <w:rsid w:val="006A1D3F"/>
    <w:rsid w:val="006A5D0F"/>
    <w:rsid w:val="006A645F"/>
    <w:rsid w:val="006B184A"/>
    <w:rsid w:val="006C0AD3"/>
    <w:rsid w:val="006C74CC"/>
    <w:rsid w:val="006D63CD"/>
    <w:rsid w:val="006E00D5"/>
    <w:rsid w:val="006E031A"/>
    <w:rsid w:val="006F077C"/>
    <w:rsid w:val="006F1F04"/>
    <w:rsid w:val="006F257F"/>
    <w:rsid w:val="006F42A6"/>
    <w:rsid w:val="0070070B"/>
    <w:rsid w:val="007027E6"/>
    <w:rsid w:val="0070371D"/>
    <w:rsid w:val="00706A12"/>
    <w:rsid w:val="00706BCE"/>
    <w:rsid w:val="00710B07"/>
    <w:rsid w:val="00714E9D"/>
    <w:rsid w:val="00722FCD"/>
    <w:rsid w:val="00723513"/>
    <w:rsid w:val="00726A40"/>
    <w:rsid w:val="00726F80"/>
    <w:rsid w:val="00731E8F"/>
    <w:rsid w:val="00735682"/>
    <w:rsid w:val="0074173D"/>
    <w:rsid w:val="0074633C"/>
    <w:rsid w:val="0074741C"/>
    <w:rsid w:val="00750E7D"/>
    <w:rsid w:val="007540B1"/>
    <w:rsid w:val="007608F0"/>
    <w:rsid w:val="007626F0"/>
    <w:rsid w:val="0076605E"/>
    <w:rsid w:val="00775796"/>
    <w:rsid w:val="007809D1"/>
    <w:rsid w:val="00780F47"/>
    <w:rsid w:val="00790BA5"/>
    <w:rsid w:val="00791338"/>
    <w:rsid w:val="00791F63"/>
    <w:rsid w:val="007A08F7"/>
    <w:rsid w:val="007A3249"/>
    <w:rsid w:val="007A52AC"/>
    <w:rsid w:val="007B722C"/>
    <w:rsid w:val="007C1B8F"/>
    <w:rsid w:val="007C7941"/>
    <w:rsid w:val="007D0A21"/>
    <w:rsid w:val="007D1350"/>
    <w:rsid w:val="007D3F01"/>
    <w:rsid w:val="007E0352"/>
    <w:rsid w:val="007F0344"/>
    <w:rsid w:val="007F3BF6"/>
    <w:rsid w:val="00807BBC"/>
    <w:rsid w:val="00810F00"/>
    <w:rsid w:val="0081281B"/>
    <w:rsid w:val="00813898"/>
    <w:rsid w:val="008141F8"/>
    <w:rsid w:val="008175BD"/>
    <w:rsid w:val="008250DF"/>
    <w:rsid w:val="00831B2C"/>
    <w:rsid w:val="008338A5"/>
    <w:rsid w:val="0083409A"/>
    <w:rsid w:val="00835673"/>
    <w:rsid w:val="00837AB8"/>
    <w:rsid w:val="0084658F"/>
    <w:rsid w:val="0084679D"/>
    <w:rsid w:val="00850810"/>
    <w:rsid w:val="00852E68"/>
    <w:rsid w:val="00865284"/>
    <w:rsid w:val="00865E88"/>
    <w:rsid w:val="00871A19"/>
    <w:rsid w:val="00872347"/>
    <w:rsid w:val="00873A48"/>
    <w:rsid w:val="008940AB"/>
    <w:rsid w:val="008946C9"/>
    <w:rsid w:val="00895F20"/>
    <w:rsid w:val="008A281F"/>
    <w:rsid w:val="008A6E4E"/>
    <w:rsid w:val="008A7007"/>
    <w:rsid w:val="008A7B46"/>
    <w:rsid w:val="008B1558"/>
    <w:rsid w:val="008B225D"/>
    <w:rsid w:val="008B25C8"/>
    <w:rsid w:val="008B40E2"/>
    <w:rsid w:val="008B42D1"/>
    <w:rsid w:val="008B4C1F"/>
    <w:rsid w:val="008B50BD"/>
    <w:rsid w:val="008B50BF"/>
    <w:rsid w:val="008C1CDA"/>
    <w:rsid w:val="008C511A"/>
    <w:rsid w:val="008C6347"/>
    <w:rsid w:val="008C6548"/>
    <w:rsid w:val="008D00D5"/>
    <w:rsid w:val="008D3C6F"/>
    <w:rsid w:val="008D6649"/>
    <w:rsid w:val="008E0765"/>
    <w:rsid w:val="008E3A00"/>
    <w:rsid w:val="008E47AE"/>
    <w:rsid w:val="008F00F6"/>
    <w:rsid w:val="008F43AB"/>
    <w:rsid w:val="008F60DC"/>
    <w:rsid w:val="009013F0"/>
    <w:rsid w:val="0090289B"/>
    <w:rsid w:val="00905DD2"/>
    <w:rsid w:val="0090666A"/>
    <w:rsid w:val="009079EF"/>
    <w:rsid w:val="00912D08"/>
    <w:rsid w:val="0092148B"/>
    <w:rsid w:val="009236C9"/>
    <w:rsid w:val="00927042"/>
    <w:rsid w:val="0093247D"/>
    <w:rsid w:val="00933633"/>
    <w:rsid w:val="00933AD3"/>
    <w:rsid w:val="00942F71"/>
    <w:rsid w:val="009459F1"/>
    <w:rsid w:val="00950D0B"/>
    <w:rsid w:val="00954345"/>
    <w:rsid w:val="00957940"/>
    <w:rsid w:val="00960D65"/>
    <w:rsid w:val="00963FCB"/>
    <w:rsid w:val="009702E3"/>
    <w:rsid w:val="009739B4"/>
    <w:rsid w:val="00984E32"/>
    <w:rsid w:val="0098549F"/>
    <w:rsid w:val="0098555B"/>
    <w:rsid w:val="00990BBC"/>
    <w:rsid w:val="00991EFC"/>
    <w:rsid w:val="00993021"/>
    <w:rsid w:val="009935A9"/>
    <w:rsid w:val="00995A25"/>
    <w:rsid w:val="00997385"/>
    <w:rsid w:val="009A1677"/>
    <w:rsid w:val="009A2666"/>
    <w:rsid w:val="009A3855"/>
    <w:rsid w:val="009A411B"/>
    <w:rsid w:val="009A5950"/>
    <w:rsid w:val="009C1123"/>
    <w:rsid w:val="009C1481"/>
    <w:rsid w:val="009C3E60"/>
    <w:rsid w:val="009C411C"/>
    <w:rsid w:val="009C439C"/>
    <w:rsid w:val="009D1944"/>
    <w:rsid w:val="009D5432"/>
    <w:rsid w:val="009D627C"/>
    <w:rsid w:val="009E0616"/>
    <w:rsid w:val="009E388E"/>
    <w:rsid w:val="009E4E69"/>
    <w:rsid w:val="009E649D"/>
    <w:rsid w:val="009F73DF"/>
    <w:rsid w:val="009F7FCE"/>
    <w:rsid w:val="00A06578"/>
    <w:rsid w:val="00A10B22"/>
    <w:rsid w:val="00A13FEE"/>
    <w:rsid w:val="00A24F12"/>
    <w:rsid w:val="00A2627C"/>
    <w:rsid w:val="00A26846"/>
    <w:rsid w:val="00A32D1E"/>
    <w:rsid w:val="00A33255"/>
    <w:rsid w:val="00A3516F"/>
    <w:rsid w:val="00A35229"/>
    <w:rsid w:val="00A35375"/>
    <w:rsid w:val="00A37FEA"/>
    <w:rsid w:val="00A42D6A"/>
    <w:rsid w:val="00A442F2"/>
    <w:rsid w:val="00A504B6"/>
    <w:rsid w:val="00A52DF4"/>
    <w:rsid w:val="00A57525"/>
    <w:rsid w:val="00A652A7"/>
    <w:rsid w:val="00A81874"/>
    <w:rsid w:val="00A82F18"/>
    <w:rsid w:val="00A83872"/>
    <w:rsid w:val="00A85F41"/>
    <w:rsid w:val="00A92ED7"/>
    <w:rsid w:val="00A9494D"/>
    <w:rsid w:val="00AA19EB"/>
    <w:rsid w:val="00AA4B05"/>
    <w:rsid w:val="00AB2269"/>
    <w:rsid w:val="00AB2CDF"/>
    <w:rsid w:val="00AC3D8B"/>
    <w:rsid w:val="00AC456C"/>
    <w:rsid w:val="00AC683B"/>
    <w:rsid w:val="00AE0BEF"/>
    <w:rsid w:val="00AE0CA7"/>
    <w:rsid w:val="00AE7146"/>
    <w:rsid w:val="00AF0DD4"/>
    <w:rsid w:val="00AF2CE7"/>
    <w:rsid w:val="00AF5E1A"/>
    <w:rsid w:val="00AF5FB9"/>
    <w:rsid w:val="00B02D5D"/>
    <w:rsid w:val="00B06354"/>
    <w:rsid w:val="00B07D10"/>
    <w:rsid w:val="00B1149D"/>
    <w:rsid w:val="00B13B2F"/>
    <w:rsid w:val="00B16A67"/>
    <w:rsid w:val="00B17E0A"/>
    <w:rsid w:val="00B2046F"/>
    <w:rsid w:val="00B22932"/>
    <w:rsid w:val="00B2350A"/>
    <w:rsid w:val="00B27C8F"/>
    <w:rsid w:val="00B31C27"/>
    <w:rsid w:val="00B34E02"/>
    <w:rsid w:val="00B372A9"/>
    <w:rsid w:val="00B37D11"/>
    <w:rsid w:val="00B40B82"/>
    <w:rsid w:val="00B41F94"/>
    <w:rsid w:val="00B4592B"/>
    <w:rsid w:val="00B469AD"/>
    <w:rsid w:val="00B47023"/>
    <w:rsid w:val="00B4764D"/>
    <w:rsid w:val="00B52C8F"/>
    <w:rsid w:val="00B55008"/>
    <w:rsid w:val="00B55961"/>
    <w:rsid w:val="00B676D4"/>
    <w:rsid w:val="00B725D1"/>
    <w:rsid w:val="00B752BF"/>
    <w:rsid w:val="00B754A2"/>
    <w:rsid w:val="00B75A88"/>
    <w:rsid w:val="00B80230"/>
    <w:rsid w:val="00B8034A"/>
    <w:rsid w:val="00B80E11"/>
    <w:rsid w:val="00B86301"/>
    <w:rsid w:val="00B90577"/>
    <w:rsid w:val="00B91C92"/>
    <w:rsid w:val="00B9219B"/>
    <w:rsid w:val="00B927C6"/>
    <w:rsid w:val="00BA0EDB"/>
    <w:rsid w:val="00BA485F"/>
    <w:rsid w:val="00BA5679"/>
    <w:rsid w:val="00BA6773"/>
    <w:rsid w:val="00BA705B"/>
    <w:rsid w:val="00BB35C6"/>
    <w:rsid w:val="00BB483F"/>
    <w:rsid w:val="00BC02E5"/>
    <w:rsid w:val="00BC0D29"/>
    <w:rsid w:val="00BC0E60"/>
    <w:rsid w:val="00BC112E"/>
    <w:rsid w:val="00BC26A5"/>
    <w:rsid w:val="00BC69FA"/>
    <w:rsid w:val="00BD55E1"/>
    <w:rsid w:val="00BE08A1"/>
    <w:rsid w:val="00BE1517"/>
    <w:rsid w:val="00BE18BA"/>
    <w:rsid w:val="00BF4592"/>
    <w:rsid w:val="00C0016F"/>
    <w:rsid w:val="00C04C3A"/>
    <w:rsid w:val="00C05153"/>
    <w:rsid w:val="00C12521"/>
    <w:rsid w:val="00C15CA0"/>
    <w:rsid w:val="00C20A4B"/>
    <w:rsid w:val="00C22642"/>
    <w:rsid w:val="00C2501E"/>
    <w:rsid w:val="00C25E8B"/>
    <w:rsid w:val="00C315CF"/>
    <w:rsid w:val="00C43226"/>
    <w:rsid w:val="00C43737"/>
    <w:rsid w:val="00C44013"/>
    <w:rsid w:val="00C453BD"/>
    <w:rsid w:val="00C45C81"/>
    <w:rsid w:val="00C46EFA"/>
    <w:rsid w:val="00C51C56"/>
    <w:rsid w:val="00C60104"/>
    <w:rsid w:val="00C6285A"/>
    <w:rsid w:val="00C62E7B"/>
    <w:rsid w:val="00C73FE1"/>
    <w:rsid w:val="00C8067F"/>
    <w:rsid w:val="00C837A2"/>
    <w:rsid w:val="00C91263"/>
    <w:rsid w:val="00CB2916"/>
    <w:rsid w:val="00CB2E25"/>
    <w:rsid w:val="00CC0FD2"/>
    <w:rsid w:val="00CC660D"/>
    <w:rsid w:val="00CD0021"/>
    <w:rsid w:val="00CD0BD7"/>
    <w:rsid w:val="00CD4538"/>
    <w:rsid w:val="00CE223C"/>
    <w:rsid w:val="00CE7667"/>
    <w:rsid w:val="00CF3131"/>
    <w:rsid w:val="00CF394B"/>
    <w:rsid w:val="00CF3BE1"/>
    <w:rsid w:val="00D00243"/>
    <w:rsid w:val="00D05ECD"/>
    <w:rsid w:val="00D073CB"/>
    <w:rsid w:val="00D2035B"/>
    <w:rsid w:val="00D24964"/>
    <w:rsid w:val="00D30140"/>
    <w:rsid w:val="00D3181B"/>
    <w:rsid w:val="00D36EBA"/>
    <w:rsid w:val="00D40AC2"/>
    <w:rsid w:val="00D4100E"/>
    <w:rsid w:val="00D54466"/>
    <w:rsid w:val="00D63A3C"/>
    <w:rsid w:val="00D6724D"/>
    <w:rsid w:val="00D6791A"/>
    <w:rsid w:val="00D707E2"/>
    <w:rsid w:val="00D75A83"/>
    <w:rsid w:val="00D76817"/>
    <w:rsid w:val="00D80C32"/>
    <w:rsid w:val="00D87891"/>
    <w:rsid w:val="00D93670"/>
    <w:rsid w:val="00D96B09"/>
    <w:rsid w:val="00D96C7F"/>
    <w:rsid w:val="00DB0063"/>
    <w:rsid w:val="00DB03EE"/>
    <w:rsid w:val="00DC198D"/>
    <w:rsid w:val="00DC1E99"/>
    <w:rsid w:val="00DC72BF"/>
    <w:rsid w:val="00DD0149"/>
    <w:rsid w:val="00DD3AA8"/>
    <w:rsid w:val="00DE09DF"/>
    <w:rsid w:val="00DE2420"/>
    <w:rsid w:val="00DE7B95"/>
    <w:rsid w:val="00DF0D35"/>
    <w:rsid w:val="00DF1892"/>
    <w:rsid w:val="00DF45D3"/>
    <w:rsid w:val="00E02521"/>
    <w:rsid w:val="00E02E86"/>
    <w:rsid w:val="00E10D75"/>
    <w:rsid w:val="00E14595"/>
    <w:rsid w:val="00E15A9C"/>
    <w:rsid w:val="00E15CDF"/>
    <w:rsid w:val="00E15F80"/>
    <w:rsid w:val="00E213DC"/>
    <w:rsid w:val="00E270E3"/>
    <w:rsid w:val="00E323DF"/>
    <w:rsid w:val="00E44646"/>
    <w:rsid w:val="00E46F15"/>
    <w:rsid w:val="00E50599"/>
    <w:rsid w:val="00E5102D"/>
    <w:rsid w:val="00E5254C"/>
    <w:rsid w:val="00E60F8C"/>
    <w:rsid w:val="00E76629"/>
    <w:rsid w:val="00E774B9"/>
    <w:rsid w:val="00E84BA2"/>
    <w:rsid w:val="00E87C24"/>
    <w:rsid w:val="00E95C19"/>
    <w:rsid w:val="00EA69A4"/>
    <w:rsid w:val="00EB0717"/>
    <w:rsid w:val="00EB4862"/>
    <w:rsid w:val="00EB4F99"/>
    <w:rsid w:val="00EB6167"/>
    <w:rsid w:val="00EC2435"/>
    <w:rsid w:val="00EC76EB"/>
    <w:rsid w:val="00ED4B90"/>
    <w:rsid w:val="00ED6091"/>
    <w:rsid w:val="00ED6BDD"/>
    <w:rsid w:val="00ED7231"/>
    <w:rsid w:val="00EE1957"/>
    <w:rsid w:val="00EE516F"/>
    <w:rsid w:val="00EF07AE"/>
    <w:rsid w:val="00F070EE"/>
    <w:rsid w:val="00F07CC8"/>
    <w:rsid w:val="00F1253E"/>
    <w:rsid w:val="00F14F53"/>
    <w:rsid w:val="00F1693C"/>
    <w:rsid w:val="00F201E5"/>
    <w:rsid w:val="00F314E2"/>
    <w:rsid w:val="00F33250"/>
    <w:rsid w:val="00F342C5"/>
    <w:rsid w:val="00F3520B"/>
    <w:rsid w:val="00F356C3"/>
    <w:rsid w:val="00F36E47"/>
    <w:rsid w:val="00F41EE4"/>
    <w:rsid w:val="00F4449B"/>
    <w:rsid w:val="00F44FF9"/>
    <w:rsid w:val="00F47630"/>
    <w:rsid w:val="00F519B3"/>
    <w:rsid w:val="00F52239"/>
    <w:rsid w:val="00F56CEA"/>
    <w:rsid w:val="00F60976"/>
    <w:rsid w:val="00F6216E"/>
    <w:rsid w:val="00F63D29"/>
    <w:rsid w:val="00F67D52"/>
    <w:rsid w:val="00F70102"/>
    <w:rsid w:val="00F732B6"/>
    <w:rsid w:val="00F74CE0"/>
    <w:rsid w:val="00F77CFD"/>
    <w:rsid w:val="00F83CA8"/>
    <w:rsid w:val="00F850B0"/>
    <w:rsid w:val="00F86D8E"/>
    <w:rsid w:val="00F90320"/>
    <w:rsid w:val="00F93F65"/>
    <w:rsid w:val="00F95511"/>
    <w:rsid w:val="00F9578C"/>
    <w:rsid w:val="00F95D1E"/>
    <w:rsid w:val="00FC2DC4"/>
    <w:rsid w:val="00FC3D76"/>
    <w:rsid w:val="00FC464E"/>
    <w:rsid w:val="00FC5481"/>
    <w:rsid w:val="00FD0A36"/>
    <w:rsid w:val="00FD146B"/>
    <w:rsid w:val="00FD4BDE"/>
    <w:rsid w:val="00FE08C7"/>
    <w:rsid w:val="00FE0F5C"/>
    <w:rsid w:val="00FE1DA6"/>
    <w:rsid w:val="00FE7AC7"/>
    <w:rsid w:val="00FF06DB"/>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F6FDF"/>
  <w15:docId w15:val="{3888F726-8385-47DF-AF0D-FF0B211B4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rsid w:val="00B17E0A"/>
    <w:pPr>
      <w:tabs>
        <w:tab w:val="center" w:pos="4536"/>
        <w:tab w:val="right" w:pos="9072"/>
      </w:tabs>
    </w:pPr>
  </w:style>
  <w:style w:type="character" w:customStyle="1" w:styleId="FooterChar">
    <w:name w:val="Footer Char"/>
    <w:basedOn w:val="DefaultParagraphFont"/>
    <w:link w:val="Footer"/>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8"/>
      </w:numPr>
    </w:pPr>
    <w:rPr>
      <w:bCs/>
    </w:rPr>
  </w:style>
  <w:style w:type="paragraph" w:customStyle="1" w:styleId="heading2">
    <w:name w:val="heading2"/>
    <w:basedOn w:val="Heading20"/>
    <w:next w:val="Normal"/>
    <w:rsid w:val="00B17E0A"/>
    <w:pPr>
      <w:numPr>
        <w:ilvl w:val="1"/>
        <w:numId w:val="8"/>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uiPriority w:val="99"/>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rsid w:val="00B17E0A"/>
    <w:pPr>
      <w:tabs>
        <w:tab w:val="center" w:pos="4536"/>
        <w:tab w:val="right" w:pos="9072"/>
      </w:tabs>
      <w:ind w:firstLine="0"/>
    </w:pPr>
    <w:rPr>
      <w:sz w:val="18"/>
    </w:rPr>
  </w:style>
  <w:style w:type="character" w:customStyle="1" w:styleId="HeaderChar">
    <w:name w:val="Header Char"/>
    <w:basedOn w:val="DefaultParagraphFont"/>
    <w:link w:val="Header"/>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4592B"/>
    <w:pPr>
      <w:numPr>
        <w:numId w:val="10"/>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styleId="TOCHeading">
    <w:name w:val="TOC Heading"/>
    <w:basedOn w:val="Heading10"/>
    <w:next w:val="Normal"/>
    <w:uiPriority w:val="39"/>
    <w:unhideWhenUsed/>
    <w:qFormat/>
    <w:rsid w:val="00253659"/>
    <w:pPr>
      <w:suppressAutoHyphens w:val="0"/>
      <w:overflowPunct/>
      <w:autoSpaceDE/>
      <w:autoSpaceDN/>
      <w:adjustRightInd/>
      <w:spacing w:before="240" w:after="0" w:line="259" w:lineRule="auto"/>
      <w:ind w:left="0" w:firstLine="0"/>
      <w:textAlignment w:val="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FD4BDE"/>
    <w:pPr>
      <w:spacing w:after="100"/>
    </w:pPr>
  </w:style>
  <w:style w:type="paragraph" w:styleId="NormalWeb">
    <w:name w:val="Normal (Web)"/>
    <w:basedOn w:val="Normal"/>
    <w:uiPriority w:val="99"/>
    <w:unhideWhenUsed/>
    <w:rsid w:val="00FD4BDE"/>
    <w:pPr>
      <w:overflowPunct/>
      <w:autoSpaceDE/>
      <w:autoSpaceDN/>
      <w:adjustRightInd/>
      <w:spacing w:before="100" w:beforeAutospacing="1" w:after="100" w:afterAutospacing="1" w:line="240" w:lineRule="auto"/>
      <w:ind w:firstLine="0"/>
      <w:jc w:val="left"/>
      <w:textAlignment w:val="auto"/>
    </w:pPr>
    <w:rPr>
      <w:sz w:val="24"/>
      <w:szCs w:val="24"/>
      <w:lang w:val="en-SH" w:eastAsia="en-SH"/>
    </w:rPr>
  </w:style>
  <w:style w:type="paragraph" w:styleId="TOC2">
    <w:name w:val="toc 2"/>
    <w:basedOn w:val="Normal"/>
    <w:next w:val="Normal"/>
    <w:autoRedefine/>
    <w:uiPriority w:val="39"/>
    <w:unhideWhenUsed/>
    <w:rsid w:val="001567C4"/>
    <w:pPr>
      <w:spacing w:after="100"/>
      <w:ind w:left="200"/>
    </w:pPr>
  </w:style>
  <w:style w:type="paragraph" w:styleId="TOC3">
    <w:name w:val="toc 3"/>
    <w:basedOn w:val="Normal"/>
    <w:next w:val="Normal"/>
    <w:autoRedefine/>
    <w:uiPriority w:val="39"/>
    <w:unhideWhenUsed/>
    <w:rsid w:val="001567C4"/>
    <w:pPr>
      <w:spacing w:after="100"/>
      <w:ind w:left="400"/>
    </w:pPr>
  </w:style>
  <w:style w:type="paragraph" w:styleId="ListParagraph">
    <w:name w:val="List Paragraph"/>
    <w:basedOn w:val="Normal"/>
    <w:uiPriority w:val="34"/>
    <w:qFormat/>
    <w:rsid w:val="00E02521"/>
    <w:pPr>
      <w:ind w:left="720"/>
      <w:contextualSpacing/>
    </w:pPr>
  </w:style>
  <w:style w:type="character" w:styleId="UnresolvedMention">
    <w:name w:val="Unresolved Mention"/>
    <w:basedOn w:val="DefaultParagraphFont"/>
    <w:uiPriority w:val="99"/>
    <w:semiHidden/>
    <w:unhideWhenUsed/>
    <w:rsid w:val="00E02521"/>
    <w:rPr>
      <w:color w:val="605E5C"/>
      <w:shd w:val="clear" w:color="auto" w:fill="E1DFDD"/>
    </w:rPr>
  </w:style>
  <w:style w:type="paragraph" w:styleId="Bibliography">
    <w:name w:val="Bibliography"/>
    <w:basedOn w:val="Normal"/>
    <w:next w:val="Normal"/>
    <w:uiPriority w:val="37"/>
    <w:unhideWhenUsed/>
    <w:rsid w:val="000F7617"/>
  </w:style>
  <w:style w:type="character" w:customStyle="1" w:styleId="tlid-translation">
    <w:name w:val="tlid-translation"/>
    <w:basedOn w:val="DefaultParagraphFont"/>
    <w:rsid w:val="00475733"/>
  </w:style>
  <w:style w:type="character" w:customStyle="1" w:styleId="mw-headline">
    <w:name w:val="mw-headline"/>
    <w:basedOn w:val="DefaultParagraphFont"/>
    <w:rsid w:val="000D5720"/>
  </w:style>
  <w:style w:type="paragraph" w:styleId="HTMLPreformatted">
    <w:name w:val="HTML Preformatted"/>
    <w:basedOn w:val="Normal"/>
    <w:link w:val="HTMLPreformattedChar"/>
    <w:uiPriority w:val="99"/>
    <w:semiHidden/>
    <w:unhideWhenUsed/>
    <w:rsid w:val="004C5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firstLine="0"/>
      <w:jc w:val="left"/>
      <w:textAlignment w:val="auto"/>
    </w:pPr>
    <w:rPr>
      <w:rFonts w:ascii="Courier New" w:hAnsi="Courier New" w:cs="Courier New"/>
      <w:lang w:val="en-SH" w:eastAsia="en-SH"/>
    </w:rPr>
  </w:style>
  <w:style w:type="character" w:customStyle="1" w:styleId="HTMLPreformattedChar">
    <w:name w:val="HTML Preformatted Char"/>
    <w:basedOn w:val="DefaultParagraphFont"/>
    <w:link w:val="HTMLPreformatted"/>
    <w:uiPriority w:val="99"/>
    <w:semiHidden/>
    <w:rsid w:val="004C58BA"/>
    <w:rPr>
      <w:rFonts w:ascii="Courier New" w:eastAsia="Times New Roman" w:hAnsi="Courier New" w:cs="Courier New"/>
      <w:sz w:val="20"/>
      <w:szCs w:val="20"/>
      <w:lang w:val="en-SH" w:eastAsia="en-SH" w:bidi="ar-SA"/>
    </w:rPr>
  </w:style>
  <w:style w:type="character" w:customStyle="1" w:styleId="str">
    <w:name w:val="str"/>
    <w:basedOn w:val="DefaultParagraphFont"/>
    <w:rsid w:val="00A13FEE"/>
  </w:style>
  <w:style w:type="character" w:customStyle="1" w:styleId="rem">
    <w:name w:val="rem"/>
    <w:basedOn w:val="DefaultParagraphFont"/>
    <w:rsid w:val="00A13FEE"/>
  </w:style>
  <w:style w:type="character" w:customStyle="1" w:styleId="kwrd">
    <w:name w:val="kwrd"/>
    <w:basedOn w:val="DefaultParagraphFont"/>
    <w:rsid w:val="00A13FEE"/>
  </w:style>
  <w:style w:type="character" w:customStyle="1" w:styleId="n">
    <w:name w:val="n"/>
    <w:basedOn w:val="DefaultParagraphFont"/>
    <w:rsid w:val="002B1F5C"/>
  </w:style>
  <w:style w:type="character" w:customStyle="1" w:styleId="o">
    <w:name w:val="o"/>
    <w:basedOn w:val="DefaultParagraphFont"/>
    <w:rsid w:val="002B1F5C"/>
  </w:style>
  <w:style w:type="character" w:customStyle="1" w:styleId="mi">
    <w:name w:val="mi"/>
    <w:basedOn w:val="DefaultParagraphFont"/>
    <w:rsid w:val="002B1F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80677">
      <w:bodyDiv w:val="1"/>
      <w:marLeft w:val="0"/>
      <w:marRight w:val="0"/>
      <w:marTop w:val="0"/>
      <w:marBottom w:val="0"/>
      <w:divBdr>
        <w:top w:val="none" w:sz="0" w:space="0" w:color="auto"/>
        <w:left w:val="none" w:sz="0" w:space="0" w:color="auto"/>
        <w:bottom w:val="none" w:sz="0" w:space="0" w:color="auto"/>
        <w:right w:val="none" w:sz="0" w:space="0" w:color="auto"/>
      </w:divBdr>
    </w:div>
    <w:div w:id="90393553">
      <w:bodyDiv w:val="1"/>
      <w:marLeft w:val="0"/>
      <w:marRight w:val="0"/>
      <w:marTop w:val="0"/>
      <w:marBottom w:val="0"/>
      <w:divBdr>
        <w:top w:val="none" w:sz="0" w:space="0" w:color="auto"/>
        <w:left w:val="none" w:sz="0" w:space="0" w:color="auto"/>
        <w:bottom w:val="none" w:sz="0" w:space="0" w:color="auto"/>
        <w:right w:val="none" w:sz="0" w:space="0" w:color="auto"/>
      </w:divBdr>
    </w:div>
    <w:div w:id="153570381">
      <w:bodyDiv w:val="1"/>
      <w:marLeft w:val="0"/>
      <w:marRight w:val="0"/>
      <w:marTop w:val="0"/>
      <w:marBottom w:val="0"/>
      <w:divBdr>
        <w:top w:val="none" w:sz="0" w:space="0" w:color="auto"/>
        <w:left w:val="none" w:sz="0" w:space="0" w:color="auto"/>
        <w:bottom w:val="none" w:sz="0" w:space="0" w:color="auto"/>
        <w:right w:val="none" w:sz="0" w:space="0" w:color="auto"/>
      </w:divBdr>
    </w:div>
    <w:div w:id="165292698">
      <w:bodyDiv w:val="1"/>
      <w:marLeft w:val="0"/>
      <w:marRight w:val="0"/>
      <w:marTop w:val="0"/>
      <w:marBottom w:val="0"/>
      <w:divBdr>
        <w:top w:val="none" w:sz="0" w:space="0" w:color="auto"/>
        <w:left w:val="none" w:sz="0" w:space="0" w:color="auto"/>
        <w:bottom w:val="none" w:sz="0" w:space="0" w:color="auto"/>
        <w:right w:val="none" w:sz="0" w:space="0" w:color="auto"/>
      </w:divBdr>
    </w:div>
    <w:div w:id="219554946">
      <w:bodyDiv w:val="1"/>
      <w:marLeft w:val="0"/>
      <w:marRight w:val="0"/>
      <w:marTop w:val="0"/>
      <w:marBottom w:val="0"/>
      <w:divBdr>
        <w:top w:val="none" w:sz="0" w:space="0" w:color="auto"/>
        <w:left w:val="none" w:sz="0" w:space="0" w:color="auto"/>
        <w:bottom w:val="none" w:sz="0" w:space="0" w:color="auto"/>
        <w:right w:val="none" w:sz="0" w:space="0" w:color="auto"/>
      </w:divBdr>
    </w:div>
    <w:div w:id="226307980">
      <w:bodyDiv w:val="1"/>
      <w:marLeft w:val="0"/>
      <w:marRight w:val="0"/>
      <w:marTop w:val="0"/>
      <w:marBottom w:val="0"/>
      <w:divBdr>
        <w:top w:val="none" w:sz="0" w:space="0" w:color="auto"/>
        <w:left w:val="none" w:sz="0" w:space="0" w:color="auto"/>
        <w:bottom w:val="none" w:sz="0" w:space="0" w:color="auto"/>
        <w:right w:val="none" w:sz="0" w:space="0" w:color="auto"/>
      </w:divBdr>
    </w:div>
    <w:div w:id="241570723">
      <w:bodyDiv w:val="1"/>
      <w:marLeft w:val="0"/>
      <w:marRight w:val="0"/>
      <w:marTop w:val="0"/>
      <w:marBottom w:val="0"/>
      <w:divBdr>
        <w:top w:val="none" w:sz="0" w:space="0" w:color="auto"/>
        <w:left w:val="none" w:sz="0" w:space="0" w:color="auto"/>
        <w:bottom w:val="none" w:sz="0" w:space="0" w:color="auto"/>
        <w:right w:val="none" w:sz="0" w:space="0" w:color="auto"/>
      </w:divBdr>
    </w:div>
    <w:div w:id="338846546">
      <w:bodyDiv w:val="1"/>
      <w:marLeft w:val="0"/>
      <w:marRight w:val="0"/>
      <w:marTop w:val="0"/>
      <w:marBottom w:val="0"/>
      <w:divBdr>
        <w:top w:val="none" w:sz="0" w:space="0" w:color="auto"/>
        <w:left w:val="none" w:sz="0" w:space="0" w:color="auto"/>
        <w:bottom w:val="none" w:sz="0" w:space="0" w:color="auto"/>
        <w:right w:val="none" w:sz="0" w:space="0" w:color="auto"/>
      </w:divBdr>
    </w:div>
    <w:div w:id="364790029">
      <w:bodyDiv w:val="1"/>
      <w:marLeft w:val="0"/>
      <w:marRight w:val="0"/>
      <w:marTop w:val="0"/>
      <w:marBottom w:val="0"/>
      <w:divBdr>
        <w:top w:val="none" w:sz="0" w:space="0" w:color="auto"/>
        <w:left w:val="none" w:sz="0" w:space="0" w:color="auto"/>
        <w:bottom w:val="none" w:sz="0" w:space="0" w:color="auto"/>
        <w:right w:val="none" w:sz="0" w:space="0" w:color="auto"/>
      </w:divBdr>
    </w:div>
    <w:div w:id="583221047">
      <w:bodyDiv w:val="1"/>
      <w:marLeft w:val="0"/>
      <w:marRight w:val="0"/>
      <w:marTop w:val="0"/>
      <w:marBottom w:val="0"/>
      <w:divBdr>
        <w:top w:val="none" w:sz="0" w:space="0" w:color="auto"/>
        <w:left w:val="none" w:sz="0" w:space="0" w:color="auto"/>
        <w:bottom w:val="none" w:sz="0" w:space="0" w:color="auto"/>
        <w:right w:val="none" w:sz="0" w:space="0" w:color="auto"/>
      </w:divBdr>
    </w:div>
    <w:div w:id="708799564">
      <w:bodyDiv w:val="1"/>
      <w:marLeft w:val="0"/>
      <w:marRight w:val="0"/>
      <w:marTop w:val="0"/>
      <w:marBottom w:val="0"/>
      <w:divBdr>
        <w:top w:val="none" w:sz="0" w:space="0" w:color="auto"/>
        <w:left w:val="none" w:sz="0" w:space="0" w:color="auto"/>
        <w:bottom w:val="none" w:sz="0" w:space="0" w:color="auto"/>
        <w:right w:val="none" w:sz="0" w:space="0" w:color="auto"/>
      </w:divBdr>
    </w:div>
    <w:div w:id="723679985">
      <w:bodyDiv w:val="1"/>
      <w:marLeft w:val="0"/>
      <w:marRight w:val="0"/>
      <w:marTop w:val="0"/>
      <w:marBottom w:val="0"/>
      <w:divBdr>
        <w:top w:val="none" w:sz="0" w:space="0" w:color="auto"/>
        <w:left w:val="none" w:sz="0" w:space="0" w:color="auto"/>
        <w:bottom w:val="none" w:sz="0" w:space="0" w:color="auto"/>
        <w:right w:val="none" w:sz="0" w:space="0" w:color="auto"/>
      </w:divBdr>
    </w:div>
    <w:div w:id="787966797">
      <w:bodyDiv w:val="1"/>
      <w:marLeft w:val="0"/>
      <w:marRight w:val="0"/>
      <w:marTop w:val="0"/>
      <w:marBottom w:val="0"/>
      <w:divBdr>
        <w:top w:val="none" w:sz="0" w:space="0" w:color="auto"/>
        <w:left w:val="none" w:sz="0" w:space="0" w:color="auto"/>
        <w:bottom w:val="none" w:sz="0" w:space="0" w:color="auto"/>
        <w:right w:val="none" w:sz="0" w:space="0" w:color="auto"/>
      </w:divBdr>
      <w:divsChild>
        <w:div w:id="194854621">
          <w:marLeft w:val="0"/>
          <w:marRight w:val="0"/>
          <w:marTop w:val="0"/>
          <w:marBottom w:val="0"/>
          <w:divBdr>
            <w:top w:val="none" w:sz="0" w:space="0" w:color="auto"/>
            <w:left w:val="none" w:sz="0" w:space="0" w:color="auto"/>
            <w:bottom w:val="none" w:sz="0" w:space="0" w:color="auto"/>
            <w:right w:val="none" w:sz="0" w:space="0" w:color="auto"/>
          </w:divBdr>
          <w:divsChild>
            <w:div w:id="1368023519">
              <w:marLeft w:val="0"/>
              <w:marRight w:val="0"/>
              <w:marTop w:val="0"/>
              <w:marBottom w:val="0"/>
              <w:divBdr>
                <w:top w:val="none" w:sz="0" w:space="0" w:color="auto"/>
                <w:left w:val="none" w:sz="0" w:space="0" w:color="auto"/>
                <w:bottom w:val="none" w:sz="0" w:space="0" w:color="auto"/>
                <w:right w:val="none" w:sz="0" w:space="0" w:color="auto"/>
              </w:divBdr>
            </w:div>
            <w:div w:id="1565405731">
              <w:marLeft w:val="0"/>
              <w:marRight w:val="0"/>
              <w:marTop w:val="0"/>
              <w:marBottom w:val="0"/>
              <w:divBdr>
                <w:top w:val="none" w:sz="0" w:space="0" w:color="auto"/>
                <w:left w:val="none" w:sz="0" w:space="0" w:color="auto"/>
                <w:bottom w:val="none" w:sz="0" w:space="0" w:color="auto"/>
                <w:right w:val="none" w:sz="0" w:space="0" w:color="auto"/>
              </w:divBdr>
            </w:div>
            <w:div w:id="87511064">
              <w:marLeft w:val="0"/>
              <w:marRight w:val="0"/>
              <w:marTop w:val="0"/>
              <w:marBottom w:val="0"/>
              <w:divBdr>
                <w:top w:val="none" w:sz="0" w:space="0" w:color="auto"/>
                <w:left w:val="none" w:sz="0" w:space="0" w:color="auto"/>
                <w:bottom w:val="none" w:sz="0" w:space="0" w:color="auto"/>
                <w:right w:val="none" w:sz="0" w:space="0" w:color="auto"/>
              </w:divBdr>
            </w:div>
            <w:div w:id="1333951871">
              <w:marLeft w:val="0"/>
              <w:marRight w:val="0"/>
              <w:marTop w:val="0"/>
              <w:marBottom w:val="0"/>
              <w:divBdr>
                <w:top w:val="none" w:sz="0" w:space="0" w:color="auto"/>
                <w:left w:val="none" w:sz="0" w:space="0" w:color="auto"/>
                <w:bottom w:val="none" w:sz="0" w:space="0" w:color="auto"/>
                <w:right w:val="none" w:sz="0" w:space="0" w:color="auto"/>
              </w:divBdr>
            </w:div>
            <w:div w:id="299457376">
              <w:marLeft w:val="0"/>
              <w:marRight w:val="0"/>
              <w:marTop w:val="0"/>
              <w:marBottom w:val="0"/>
              <w:divBdr>
                <w:top w:val="none" w:sz="0" w:space="0" w:color="auto"/>
                <w:left w:val="none" w:sz="0" w:space="0" w:color="auto"/>
                <w:bottom w:val="none" w:sz="0" w:space="0" w:color="auto"/>
                <w:right w:val="none" w:sz="0" w:space="0" w:color="auto"/>
              </w:divBdr>
            </w:div>
            <w:div w:id="373847644">
              <w:marLeft w:val="0"/>
              <w:marRight w:val="0"/>
              <w:marTop w:val="0"/>
              <w:marBottom w:val="0"/>
              <w:divBdr>
                <w:top w:val="none" w:sz="0" w:space="0" w:color="auto"/>
                <w:left w:val="none" w:sz="0" w:space="0" w:color="auto"/>
                <w:bottom w:val="none" w:sz="0" w:space="0" w:color="auto"/>
                <w:right w:val="none" w:sz="0" w:space="0" w:color="auto"/>
              </w:divBdr>
            </w:div>
            <w:div w:id="1351639757">
              <w:marLeft w:val="0"/>
              <w:marRight w:val="0"/>
              <w:marTop w:val="0"/>
              <w:marBottom w:val="0"/>
              <w:divBdr>
                <w:top w:val="none" w:sz="0" w:space="0" w:color="auto"/>
                <w:left w:val="none" w:sz="0" w:space="0" w:color="auto"/>
                <w:bottom w:val="none" w:sz="0" w:space="0" w:color="auto"/>
                <w:right w:val="none" w:sz="0" w:space="0" w:color="auto"/>
              </w:divBdr>
            </w:div>
            <w:div w:id="2145658010">
              <w:marLeft w:val="0"/>
              <w:marRight w:val="0"/>
              <w:marTop w:val="0"/>
              <w:marBottom w:val="0"/>
              <w:divBdr>
                <w:top w:val="none" w:sz="0" w:space="0" w:color="auto"/>
                <w:left w:val="none" w:sz="0" w:space="0" w:color="auto"/>
                <w:bottom w:val="none" w:sz="0" w:space="0" w:color="auto"/>
                <w:right w:val="none" w:sz="0" w:space="0" w:color="auto"/>
              </w:divBdr>
            </w:div>
            <w:div w:id="1073117303">
              <w:marLeft w:val="0"/>
              <w:marRight w:val="0"/>
              <w:marTop w:val="0"/>
              <w:marBottom w:val="0"/>
              <w:divBdr>
                <w:top w:val="none" w:sz="0" w:space="0" w:color="auto"/>
                <w:left w:val="none" w:sz="0" w:space="0" w:color="auto"/>
                <w:bottom w:val="none" w:sz="0" w:space="0" w:color="auto"/>
                <w:right w:val="none" w:sz="0" w:space="0" w:color="auto"/>
              </w:divBdr>
            </w:div>
            <w:div w:id="560022063">
              <w:marLeft w:val="0"/>
              <w:marRight w:val="0"/>
              <w:marTop w:val="0"/>
              <w:marBottom w:val="0"/>
              <w:divBdr>
                <w:top w:val="none" w:sz="0" w:space="0" w:color="auto"/>
                <w:left w:val="none" w:sz="0" w:space="0" w:color="auto"/>
                <w:bottom w:val="none" w:sz="0" w:space="0" w:color="auto"/>
                <w:right w:val="none" w:sz="0" w:space="0" w:color="auto"/>
              </w:divBdr>
            </w:div>
            <w:div w:id="290130933">
              <w:marLeft w:val="0"/>
              <w:marRight w:val="0"/>
              <w:marTop w:val="0"/>
              <w:marBottom w:val="0"/>
              <w:divBdr>
                <w:top w:val="none" w:sz="0" w:space="0" w:color="auto"/>
                <w:left w:val="none" w:sz="0" w:space="0" w:color="auto"/>
                <w:bottom w:val="none" w:sz="0" w:space="0" w:color="auto"/>
                <w:right w:val="none" w:sz="0" w:space="0" w:color="auto"/>
              </w:divBdr>
            </w:div>
            <w:div w:id="1387142498">
              <w:marLeft w:val="0"/>
              <w:marRight w:val="0"/>
              <w:marTop w:val="0"/>
              <w:marBottom w:val="0"/>
              <w:divBdr>
                <w:top w:val="none" w:sz="0" w:space="0" w:color="auto"/>
                <w:left w:val="none" w:sz="0" w:space="0" w:color="auto"/>
                <w:bottom w:val="none" w:sz="0" w:space="0" w:color="auto"/>
                <w:right w:val="none" w:sz="0" w:space="0" w:color="auto"/>
              </w:divBdr>
            </w:div>
            <w:div w:id="12771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01862">
      <w:bodyDiv w:val="1"/>
      <w:marLeft w:val="0"/>
      <w:marRight w:val="0"/>
      <w:marTop w:val="0"/>
      <w:marBottom w:val="0"/>
      <w:divBdr>
        <w:top w:val="none" w:sz="0" w:space="0" w:color="auto"/>
        <w:left w:val="none" w:sz="0" w:space="0" w:color="auto"/>
        <w:bottom w:val="none" w:sz="0" w:space="0" w:color="auto"/>
        <w:right w:val="none" w:sz="0" w:space="0" w:color="auto"/>
      </w:divBdr>
      <w:divsChild>
        <w:div w:id="1315330656">
          <w:marLeft w:val="0"/>
          <w:marRight w:val="0"/>
          <w:marTop w:val="0"/>
          <w:marBottom w:val="0"/>
          <w:divBdr>
            <w:top w:val="none" w:sz="0" w:space="0" w:color="auto"/>
            <w:left w:val="none" w:sz="0" w:space="0" w:color="auto"/>
            <w:bottom w:val="none" w:sz="0" w:space="0" w:color="auto"/>
            <w:right w:val="none" w:sz="0" w:space="0" w:color="auto"/>
          </w:divBdr>
          <w:divsChild>
            <w:div w:id="1475486590">
              <w:marLeft w:val="0"/>
              <w:marRight w:val="0"/>
              <w:marTop w:val="0"/>
              <w:marBottom w:val="0"/>
              <w:divBdr>
                <w:top w:val="none" w:sz="0" w:space="0" w:color="auto"/>
                <w:left w:val="none" w:sz="0" w:space="0" w:color="auto"/>
                <w:bottom w:val="none" w:sz="0" w:space="0" w:color="auto"/>
                <w:right w:val="none" w:sz="0" w:space="0" w:color="auto"/>
              </w:divBdr>
            </w:div>
            <w:div w:id="732193464">
              <w:marLeft w:val="0"/>
              <w:marRight w:val="0"/>
              <w:marTop w:val="0"/>
              <w:marBottom w:val="0"/>
              <w:divBdr>
                <w:top w:val="none" w:sz="0" w:space="0" w:color="auto"/>
                <w:left w:val="none" w:sz="0" w:space="0" w:color="auto"/>
                <w:bottom w:val="none" w:sz="0" w:space="0" w:color="auto"/>
                <w:right w:val="none" w:sz="0" w:space="0" w:color="auto"/>
              </w:divBdr>
            </w:div>
            <w:div w:id="1446995081">
              <w:marLeft w:val="0"/>
              <w:marRight w:val="0"/>
              <w:marTop w:val="0"/>
              <w:marBottom w:val="0"/>
              <w:divBdr>
                <w:top w:val="none" w:sz="0" w:space="0" w:color="auto"/>
                <w:left w:val="none" w:sz="0" w:space="0" w:color="auto"/>
                <w:bottom w:val="none" w:sz="0" w:space="0" w:color="auto"/>
                <w:right w:val="none" w:sz="0" w:space="0" w:color="auto"/>
              </w:divBdr>
            </w:div>
            <w:div w:id="238173683">
              <w:marLeft w:val="0"/>
              <w:marRight w:val="0"/>
              <w:marTop w:val="0"/>
              <w:marBottom w:val="0"/>
              <w:divBdr>
                <w:top w:val="none" w:sz="0" w:space="0" w:color="auto"/>
                <w:left w:val="none" w:sz="0" w:space="0" w:color="auto"/>
                <w:bottom w:val="none" w:sz="0" w:space="0" w:color="auto"/>
                <w:right w:val="none" w:sz="0" w:space="0" w:color="auto"/>
              </w:divBdr>
            </w:div>
            <w:div w:id="676814498">
              <w:marLeft w:val="0"/>
              <w:marRight w:val="0"/>
              <w:marTop w:val="0"/>
              <w:marBottom w:val="0"/>
              <w:divBdr>
                <w:top w:val="none" w:sz="0" w:space="0" w:color="auto"/>
                <w:left w:val="none" w:sz="0" w:space="0" w:color="auto"/>
                <w:bottom w:val="none" w:sz="0" w:space="0" w:color="auto"/>
                <w:right w:val="none" w:sz="0" w:space="0" w:color="auto"/>
              </w:divBdr>
            </w:div>
            <w:div w:id="335420982">
              <w:marLeft w:val="0"/>
              <w:marRight w:val="0"/>
              <w:marTop w:val="0"/>
              <w:marBottom w:val="0"/>
              <w:divBdr>
                <w:top w:val="none" w:sz="0" w:space="0" w:color="auto"/>
                <w:left w:val="none" w:sz="0" w:space="0" w:color="auto"/>
                <w:bottom w:val="none" w:sz="0" w:space="0" w:color="auto"/>
                <w:right w:val="none" w:sz="0" w:space="0" w:color="auto"/>
              </w:divBdr>
            </w:div>
            <w:div w:id="331840220">
              <w:marLeft w:val="0"/>
              <w:marRight w:val="0"/>
              <w:marTop w:val="0"/>
              <w:marBottom w:val="0"/>
              <w:divBdr>
                <w:top w:val="none" w:sz="0" w:space="0" w:color="auto"/>
                <w:left w:val="none" w:sz="0" w:space="0" w:color="auto"/>
                <w:bottom w:val="none" w:sz="0" w:space="0" w:color="auto"/>
                <w:right w:val="none" w:sz="0" w:space="0" w:color="auto"/>
              </w:divBdr>
            </w:div>
            <w:div w:id="1903835078">
              <w:marLeft w:val="0"/>
              <w:marRight w:val="0"/>
              <w:marTop w:val="0"/>
              <w:marBottom w:val="0"/>
              <w:divBdr>
                <w:top w:val="none" w:sz="0" w:space="0" w:color="auto"/>
                <w:left w:val="none" w:sz="0" w:space="0" w:color="auto"/>
                <w:bottom w:val="none" w:sz="0" w:space="0" w:color="auto"/>
                <w:right w:val="none" w:sz="0" w:space="0" w:color="auto"/>
              </w:divBdr>
            </w:div>
            <w:div w:id="939416034">
              <w:marLeft w:val="0"/>
              <w:marRight w:val="0"/>
              <w:marTop w:val="0"/>
              <w:marBottom w:val="0"/>
              <w:divBdr>
                <w:top w:val="none" w:sz="0" w:space="0" w:color="auto"/>
                <w:left w:val="none" w:sz="0" w:space="0" w:color="auto"/>
                <w:bottom w:val="none" w:sz="0" w:space="0" w:color="auto"/>
                <w:right w:val="none" w:sz="0" w:space="0" w:color="auto"/>
              </w:divBdr>
            </w:div>
            <w:div w:id="1255285850">
              <w:marLeft w:val="0"/>
              <w:marRight w:val="0"/>
              <w:marTop w:val="0"/>
              <w:marBottom w:val="0"/>
              <w:divBdr>
                <w:top w:val="none" w:sz="0" w:space="0" w:color="auto"/>
                <w:left w:val="none" w:sz="0" w:space="0" w:color="auto"/>
                <w:bottom w:val="none" w:sz="0" w:space="0" w:color="auto"/>
                <w:right w:val="none" w:sz="0" w:space="0" w:color="auto"/>
              </w:divBdr>
            </w:div>
            <w:div w:id="587075582">
              <w:marLeft w:val="0"/>
              <w:marRight w:val="0"/>
              <w:marTop w:val="0"/>
              <w:marBottom w:val="0"/>
              <w:divBdr>
                <w:top w:val="none" w:sz="0" w:space="0" w:color="auto"/>
                <w:left w:val="none" w:sz="0" w:space="0" w:color="auto"/>
                <w:bottom w:val="none" w:sz="0" w:space="0" w:color="auto"/>
                <w:right w:val="none" w:sz="0" w:space="0" w:color="auto"/>
              </w:divBdr>
            </w:div>
            <w:div w:id="404763821">
              <w:marLeft w:val="0"/>
              <w:marRight w:val="0"/>
              <w:marTop w:val="0"/>
              <w:marBottom w:val="0"/>
              <w:divBdr>
                <w:top w:val="none" w:sz="0" w:space="0" w:color="auto"/>
                <w:left w:val="none" w:sz="0" w:space="0" w:color="auto"/>
                <w:bottom w:val="none" w:sz="0" w:space="0" w:color="auto"/>
                <w:right w:val="none" w:sz="0" w:space="0" w:color="auto"/>
              </w:divBdr>
            </w:div>
            <w:div w:id="1988822347">
              <w:marLeft w:val="0"/>
              <w:marRight w:val="0"/>
              <w:marTop w:val="0"/>
              <w:marBottom w:val="0"/>
              <w:divBdr>
                <w:top w:val="none" w:sz="0" w:space="0" w:color="auto"/>
                <w:left w:val="none" w:sz="0" w:space="0" w:color="auto"/>
                <w:bottom w:val="none" w:sz="0" w:space="0" w:color="auto"/>
                <w:right w:val="none" w:sz="0" w:space="0" w:color="auto"/>
              </w:divBdr>
            </w:div>
            <w:div w:id="704137217">
              <w:marLeft w:val="0"/>
              <w:marRight w:val="0"/>
              <w:marTop w:val="0"/>
              <w:marBottom w:val="0"/>
              <w:divBdr>
                <w:top w:val="none" w:sz="0" w:space="0" w:color="auto"/>
                <w:left w:val="none" w:sz="0" w:space="0" w:color="auto"/>
                <w:bottom w:val="none" w:sz="0" w:space="0" w:color="auto"/>
                <w:right w:val="none" w:sz="0" w:space="0" w:color="auto"/>
              </w:divBdr>
            </w:div>
            <w:div w:id="2024815354">
              <w:marLeft w:val="0"/>
              <w:marRight w:val="0"/>
              <w:marTop w:val="0"/>
              <w:marBottom w:val="0"/>
              <w:divBdr>
                <w:top w:val="none" w:sz="0" w:space="0" w:color="auto"/>
                <w:left w:val="none" w:sz="0" w:space="0" w:color="auto"/>
                <w:bottom w:val="none" w:sz="0" w:space="0" w:color="auto"/>
                <w:right w:val="none" w:sz="0" w:space="0" w:color="auto"/>
              </w:divBdr>
            </w:div>
            <w:div w:id="551624015">
              <w:marLeft w:val="0"/>
              <w:marRight w:val="0"/>
              <w:marTop w:val="0"/>
              <w:marBottom w:val="0"/>
              <w:divBdr>
                <w:top w:val="none" w:sz="0" w:space="0" w:color="auto"/>
                <w:left w:val="none" w:sz="0" w:space="0" w:color="auto"/>
                <w:bottom w:val="none" w:sz="0" w:space="0" w:color="auto"/>
                <w:right w:val="none" w:sz="0" w:space="0" w:color="auto"/>
              </w:divBdr>
            </w:div>
            <w:div w:id="1616791917">
              <w:marLeft w:val="0"/>
              <w:marRight w:val="0"/>
              <w:marTop w:val="0"/>
              <w:marBottom w:val="0"/>
              <w:divBdr>
                <w:top w:val="none" w:sz="0" w:space="0" w:color="auto"/>
                <w:left w:val="none" w:sz="0" w:space="0" w:color="auto"/>
                <w:bottom w:val="none" w:sz="0" w:space="0" w:color="auto"/>
                <w:right w:val="none" w:sz="0" w:space="0" w:color="auto"/>
              </w:divBdr>
            </w:div>
            <w:div w:id="1784299738">
              <w:marLeft w:val="0"/>
              <w:marRight w:val="0"/>
              <w:marTop w:val="0"/>
              <w:marBottom w:val="0"/>
              <w:divBdr>
                <w:top w:val="none" w:sz="0" w:space="0" w:color="auto"/>
                <w:left w:val="none" w:sz="0" w:space="0" w:color="auto"/>
                <w:bottom w:val="none" w:sz="0" w:space="0" w:color="auto"/>
                <w:right w:val="none" w:sz="0" w:space="0" w:color="auto"/>
              </w:divBdr>
            </w:div>
            <w:div w:id="382753239">
              <w:marLeft w:val="0"/>
              <w:marRight w:val="0"/>
              <w:marTop w:val="0"/>
              <w:marBottom w:val="0"/>
              <w:divBdr>
                <w:top w:val="none" w:sz="0" w:space="0" w:color="auto"/>
                <w:left w:val="none" w:sz="0" w:space="0" w:color="auto"/>
                <w:bottom w:val="none" w:sz="0" w:space="0" w:color="auto"/>
                <w:right w:val="none" w:sz="0" w:space="0" w:color="auto"/>
              </w:divBdr>
            </w:div>
            <w:div w:id="970791369">
              <w:marLeft w:val="0"/>
              <w:marRight w:val="0"/>
              <w:marTop w:val="0"/>
              <w:marBottom w:val="0"/>
              <w:divBdr>
                <w:top w:val="none" w:sz="0" w:space="0" w:color="auto"/>
                <w:left w:val="none" w:sz="0" w:space="0" w:color="auto"/>
                <w:bottom w:val="none" w:sz="0" w:space="0" w:color="auto"/>
                <w:right w:val="none" w:sz="0" w:space="0" w:color="auto"/>
              </w:divBdr>
            </w:div>
            <w:div w:id="825437348">
              <w:marLeft w:val="0"/>
              <w:marRight w:val="0"/>
              <w:marTop w:val="0"/>
              <w:marBottom w:val="0"/>
              <w:divBdr>
                <w:top w:val="none" w:sz="0" w:space="0" w:color="auto"/>
                <w:left w:val="none" w:sz="0" w:space="0" w:color="auto"/>
                <w:bottom w:val="none" w:sz="0" w:space="0" w:color="auto"/>
                <w:right w:val="none" w:sz="0" w:space="0" w:color="auto"/>
              </w:divBdr>
            </w:div>
            <w:div w:id="783698525">
              <w:marLeft w:val="0"/>
              <w:marRight w:val="0"/>
              <w:marTop w:val="0"/>
              <w:marBottom w:val="0"/>
              <w:divBdr>
                <w:top w:val="none" w:sz="0" w:space="0" w:color="auto"/>
                <w:left w:val="none" w:sz="0" w:space="0" w:color="auto"/>
                <w:bottom w:val="none" w:sz="0" w:space="0" w:color="auto"/>
                <w:right w:val="none" w:sz="0" w:space="0" w:color="auto"/>
              </w:divBdr>
            </w:div>
            <w:div w:id="1597128940">
              <w:marLeft w:val="0"/>
              <w:marRight w:val="0"/>
              <w:marTop w:val="0"/>
              <w:marBottom w:val="0"/>
              <w:divBdr>
                <w:top w:val="none" w:sz="0" w:space="0" w:color="auto"/>
                <w:left w:val="none" w:sz="0" w:space="0" w:color="auto"/>
                <w:bottom w:val="none" w:sz="0" w:space="0" w:color="auto"/>
                <w:right w:val="none" w:sz="0" w:space="0" w:color="auto"/>
              </w:divBdr>
            </w:div>
            <w:div w:id="879976800">
              <w:marLeft w:val="0"/>
              <w:marRight w:val="0"/>
              <w:marTop w:val="0"/>
              <w:marBottom w:val="0"/>
              <w:divBdr>
                <w:top w:val="none" w:sz="0" w:space="0" w:color="auto"/>
                <w:left w:val="none" w:sz="0" w:space="0" w:color="auto"/>
                <w:bottom w:val="none" w:sz="0" w:space="0" w:color="auto"/>
                <w:right w:val="none" w:sz="0" w:space="0" w:color="auto"/>
              </w:divBdr>
            </w:div>
            <w:div w:id="1138766329">
              <w:marLeft w:val="0"/>
              <w:marRight w:val="0"/>
              <w:marTop w:val="0"/>
              <w:marBottom w:val="0"/>
              <w:divBdr>
                <w:top w:val="none" w:sz="0" w:space="0" w:color="auto"/>
                <w:left w:val="none" w:sz="0" w:space="0" w:color="auto"/>
                <w:bottom w:val="none" w:sz="0" w:space="0" w:color="auto"/>
                <w:right w:val="none" w:sz="0" w:space="0" w:color="auto"/>
              </w:divBdr>
            </w:div>
            <w:div w:id="634943644">
              <w:marLeft w:val="0"/>
              <w:marRight w:val="0"/>
              <w:marTop w:val="0"/>
              <w:marBottom w:val="0"/>
              <w:divBdr>
                <w:top w:val="none" w:sz="0" w:space="0" w:color="auto"/>
                <w:left w:val="none" w:sz="0" w:space="0" w:color="auto"/>
                <w:bottom w:val="none" w:sz="0" w:space="0" w:color="auto"/>
                <w:right w:val="none" w:sz="0" w:space="0" w:color="auto"/>
              </w:divBdr>
            </w:div>
            <w:div w:id="8357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5897">
      <w:bodyDiv w:val="1"/>
      <w:marLeft w:val="0"/>
      <w:marRight w:val="0"/>
      <w:marTop w:val="0"/>
      <w:marBottom w:val="0"/>
      <w:divBdr>
        <w:top w:val="none" w:sz="0" w:space="0" w:color="auto"/>
        <w:left w:val="none" w:sz="0" w:space="0" w:color="auto"/>
        <w:bottom w:val="none" w:sz="0" w:space="0" w:color="auto"/>
        <w:right w:val="none" w:sz="0" w:space="0" w:color="auto"/>
      </w:divBdr>
    </w:div>
    <w:div w:id="1179275294">
      <w:bodyDiv w:val="1"/>
      <w:marLeft w:val="0"/>
      <w:marRight w:val="0"/>
      <w:marTop w:val="0"/>
      <w:marBottom w:val="0"/>
      <w:divBdr>
        <w:top w:val="none" w:sz="0" w:space="0" w:color="auto"/>
        <w:left w:val="none" w:sz="0" w:space="0" w:color="auto"/>
        <w:bottom w:val="none" w:sz="0" w:space="0" w:color="auto"/>
        <w:right w:val="none" w:sz="0" w:space="0" w:color="auto"/>
      </w:divBdr>
    </w:div>
    <w:div w:id="1201892240">
      <w:bodyDiv w:val="1"/>
      <w:marLeft w:val="0"/>
      <w:marRight w:val="0"/>
      <w:marTop w:val="0"/>
      <w:marBottom w:val="0"/>
      <w:divBdr>
        <w:top w:val="none" w:sz="0" w:space="0" w:color="auto"/>
        <w:left w:val="none" w:sz="0" w:space="0" w:color="auto"/>
        <w:bottom w:val="none" w:sz="0" w:space="0" w:color="auto"/>
        <w:right w:val="none" w:sz="0" w:space="0" w:color="auto"/>
      </w:divBdr>
    </w:div>
    <w:div w:id="1229925806">
      <w:bodyDiv w:val="1"/>
      <w:marLeft w:val="0"/>
      <w:marRight w:val="0"/>
      <w:marTop w:val="0"/>
      <w:marBottom w:val="0"/>
      <w:divBdr>
        <w:top w:val="none" w:sz="0" w:space="0" w:color="auto"/>
        <w:left w:val="none" w:sz="0" w:space="0" w:color="auto"/>
        <w:bottom w:val="none" w:sz="0" w:space="0" w:color="auto"/>
        <w:right w:val="none" w:sz="0" w:space="0" w:color="auto"/>
      </w:divBdr>
    </w:div>
    <w:div w:id="1508328934">
      <w:bodyDiv w:val="1"/>
      <w:marLeft w:val="0"/>
      <w:marRight w:val="0"/>
      <w:marTop w:val="0"/>
      <w:marBottom w:val="0"/>
      <w:divBdr>
        <w:top w:val="none" w:sz="0" w:space="0" w:color="auto"/>
        <w:left w:val="none" w:sz="0" w:space="0" w:color="auto"/>
        <w:bottom w:val="none" w:sz="0" w:space="0" w:color="auto"/>
        <w:right w:val="none" w:sz="0" w:space="0" w:color="auto"/>
      </w:divBdr>
    </w:div>
    <w:div w:id="1559514432">
      <w:bodyDiv w:val="1"/>
      <w:marLeft w:val="0"/>
      <w:marRight w:val="0"/>
      <w:marTop w:val="0"/>
      <w:marBottom w:val="0"/>
      <w:divBdr>
        <w:top w:val="none" w:sz="0" w:space="0" w:color="auto"/>
        <w:left w:val="none" w:sz="0" w:space="0" w:color="auto"/>
        <w:bottom w:val="none" w:sz="0" w:space="0" w:color="auto"/>
        <w:right w:val="none" w:sz="0" w:space="0" w:color="auto"/>
      </w:divBdr>
    </w:div>
    <w:div w:id="1594511655">
      <w:bodyDiv w:val="1"/>
      <w:marLeft w:val="0"/>
      <w:marRight w:val="0"/>
      <w:marTop w:val="0"/>
      <w:marBottom w:val="0"/>
      <w:divBdr>
        <w:top w:val="none" w:sz="0" w:space="0" w:color="auto"/>
        <w:left w:val="none" w:sz="0" w:space="0" w:color="auto"/>
        <w:bottom w:val="none" w:sz="0" w:space="0" w:color="auto"/>
        <w:right w:val="none" w:sz="0" w:space="0" w:color="auto"/>
      </w:divBdr>
    </w:div>
    <w:div w:id="1609197002">
      <w:bodyDiv w:val="1"/>
      <w:marLeft w:val="0"/>
      <w:marRight w:val="0"/>
      <w:marTop w:val="0"/>
      <w:marBottom w:val="0"/>
      <w:divBdr>
        <w:top w:val="none" w:sz="0" w:space="0" w:color="auto"/>
        <w:left w:val="none" w:sz="0" w:space="0" w:color="auto"/>
        <w:bottom w:val="none" w:sz="0" w:space="0" w:color="auto"/>
        <w:right w:val="none" w:sz="0" w:space="0" w:color="auto"/>
      </w:divBdr>
    </w:div>
    <w:div w:id="1665663402">
      <w:bodyDiv w:val="1"/>
      <w:marLeft w:val="0"/>
      <w:marRight w:val="0"/>
      <w:marTop w:val="0"/>
      <w:marBottom w:val="0"/>
      <w:divBdr>
        <w:top w:val="none" w:sz="0" w:space="0" w:color="auto"/>
        <w:left w:val="none" w:sz="0" w:space="0" w:color="auto"/>
        <w:bottom w:val="none" w:sz="0" w:space="0" w:color="auto"/>
        <w:right w:val="none" w:sz="0" w:space="0" w:color="auto"/>
      </w:divBdr>
    </w:div>
    <w:div w:id="1705322627">
      <w:bodyDiv w:val="1"/>
      <w:marLeft w:val="0"/>
      <w:marRight w:val="0"/>
      <w:marTop w:val="0"/>
      <w:marBottom w:val="0"/>
      <w:divBdr>
        <w:top w:val="none" w:sz="0" w:space="0" w:color="auto"/>
        <w:left w:val="none" w:sz="0" w:space="0" w:color="auto"/>
        <w:bottom w:val="none" w:sz="0" w:space="0" w:color="auto"/>
        <w:right w:val="none" w:sz="0" w:space="0" w:color="auto"/>
      </w:divBdr>
    </w:div>
    <w:div w:id="1762677371">
      <w:bodyDiv w:val="1"/>
      <w:marLeft w:val="0"/>
      <w:marRight w:val="0"/>
      <w:marTop w:val="0"/>
      <w:marBottom w:val="0"/>
      <w:divBdr>
        <w:top w:val="none" w:sz="0" w:space="0" w:color="auto"/>
        <w:left w:val="none" w:sz="0" w:space="0" w:color="auto"/>
        <w:bottom w:val="none" w:sz="0" w:space="0" w:color="auto"/>
        <w:right w:val="none" w:sz="0" w:space="0" w:color="auto"/>
      </w:divBdr>
      <w:divsChild>
        <w:div w:id="2072608760">
          <w:marLeft w:val="0"/>
          <w:marRight w:val="0"/>
          <w:marTop w:val="0"/>
          <w:marBottom w:val="0"/>
          <w:divBdr>
            <w:top w:val="none" w:sz="0" w:space="0" w:color="auto"/>
            <w:left w:val="none" w:sz="0" w:space="0" w:color="auto"/>
            <w:bottom w:val="none" w:sz="0" w:space="0" w:color="auto"/>
            <w:right w:val="none" w:sz="0" w:space="0" w:color="auto"/>
          </w:divBdr>
          <w:divsChild>
            <w:div w:id="19861362">
              <w:marLeft w:val="0"/>
              <w:marRight w:val="0"/>
              <w:marTop w:val="0"/>
              <w:marBottom w:val="0"/>
              <w:divBdr>
                <w:top w:val="none" w:sz="0" w:space="0" w:color="auto"/>
                <w:left w:val="none" w:sz="0" w:space="0" w:color="auto"/>
                <w:bottom w:val="none" w:sz="0" w:space="0" w:color="auto"/>
                <w:right w:val="none" w:sz="0" w:space="0" w:color="auto"/>
              </w:divBdr>
            </w:div>
            <w:div w:id="519245292">
              <w:marLeft w:val="0"/>
              <w:marRight w:val="0"/>
              <w:marTop w:val="0"/>
              <w:marBottom w:val="0"/>
              <w:divBdr>
                <w:top w:val="none" w:sz="0" w:space="0" w:color="auto"/>
                <w:left w:val="none" w:sz="0" w:space="0" w:color="auto"/>
                <w:bottom w:val="none" w:sz="0" w:space="0" w:color="auto"/>
                <w:right w:val="none" w:sz="0" w:space="0" w:color="auto"/>
              </w:divBdr>
            </w:div>
            <w:div w:id="418252611">
              <w:marLeft w:val="0"/>
              <w:marRight w:val="0"/>
              <w:marTop w:val="0"/>
              <w:marBottom w:val="0"/>
              <w:divBdr>
                <w:top w:val="none" w:sz="0" w:space="0" w:color="auto"/>
                <w:left w:val="none" w:sz="0" w:space="0" w:color="auto"/>
                <w:bottom w:val="none" w:sz="0" w:space="0" w:color="auto"/>
                <w:right w:val="none" w:sz="0" w:space="0" w:color="auto"/>
              </w:divBdr>
            </w:div>
            <w:div w:id="486822924">
              <w:marLeft w:val="0"/>
              <w:marRight w:val="0"/>
              <w:marTop w:val="0"/>
              <w:marBottom w:val="0"/>
              <w:divBdr>
                <w:top w:val="none" w:sz="0" w:space="0" w:color="auto"/>
                <w:left w:val="none" w:sz="0" w:space="0" w:color="auto"/>
                <w:bottom w:val="none" w:sz="0" w:space="0" w:color="auto"/>
                <w:right w:val="none" w:sz="0" w:space="0" w:color="auto"/>
              </w:divBdr>
            </w:div>
            <w:div w:id="39325827">
              <w:marLeft w:val="0"/>
              <w:marRight w:val="0"/>
              <w:marTop w:val="0"/>
              <w:marBottom w:val="0"/>
              <w:divBdr>
                <w:top w:val="none" w:sz="0" w:space="0" w:color="auto"/>
                <w:left w:val="none" w:sz="0" w:space="0" w:color="auto"/>
                <w:bottom w:val="none" w:sz="0" w:space="0" w:color="auto"/>
                <w:right w:val="none" w:sz="0" w:space="0" w:color="auto"/>
              </w:divBdr>
            </w:div>
            <w:div w:id="269973613">
              <w:marLeft w:val="0"/>
              <w:marRight w:val="0"/>
              <w:marTop w:val="0"/>
              <w:marBottom w:val="0"/>
              <w:divBdr>
                <w:top w:val="none" w:sz="0" w:space="0" w:color="auto"/>
                <w:left w:val="none" w:sz="0" w:space="0" w:color="auto"/>
                <w:bottom w:val="none" w:sz="0" w:space="0" w:color="auto"/>
                <w:right w:val="none" w:sz="0" w:space="0" w:color="auto"/>
              </w:divBdr>
            </w:div>
            <w:div w:id="584732470">
              <w:marLeft w:val="0"/>
              <w:marRight w:val="0"/>
              <w:marTop w:val="0"/>
              <w:marBottom w:val="0"/>
              <w:divBdr>
                <w:top w:val="none" w:sz="0" w:space="0" w:color="auto"/>
                <w:left w:val="none" w:sz="0" w:space="0" w:color="auto"/>
                <w:bottom w:val="none" w:sz="0" w:space="0" w:color="auto"/>
                <w:right w:val="none" w:sz="0" w:space="0" w:color="auto"/>
              </w:divBdr>
            </w:div>
            <w:div w:id="1479691703">
              <w:marLeft w:val="0"/>
              <w:marRight w:val="0"/>
              <w:marTop w:val="0"/>
              <w:marBottom w:val="0"/>
              <w:divBdr>
                <w:top w:val="none" w:sz="0" w:space="0" w:color="auto"/>
                <w:left w:val="none" w:sz="0" w:space="0" w:color="auto"/>
                <w:bottom w:val="none" w:sz="0" w:space="0" w:color="auto"/>
                <w:right w:val="none" w:sz="0" w:space="0" w:color="auto"/>
              </w:divBdr>
            </w:div>
            <w:div w:id="313797400">
              <w:marLeft w:val="0"/>
              <w:marRight w:val="0"/>
              <w:marTop w:val="0"/>
              <w:marBottom w:val="0"/>
              <w:divBdr>
                <w:top w:val="none" w:sz="0" w:space="0" w:color="auto"/>
                <w:left w:val="none" w:sz="0" w:space="0" w:color="auto"/>
                <w:bottom w:val="none" w:sz="0" w:space="0" w:color="auto"/>
                <w:right w:val="none" w:sz="0" w:space="0" w:color="auto"/>
              </w:divBdr>
            </w:div>
            <w:div w:id="1445466022">
              <w:marLeft w:val="0"/>
              <w:marRight w:val="0"/>
              <w:marTop w:val="0"/>
              <w:marBottom w:val="0"/>
              <w:divBdr>
                <w:top w:val="none" w:sz="0" w:space="0" w:color="auto"/>
                <w:left w:val="none" w:sz="0" w:space="0" w:color="auto"/>
                <w:bottom w:val="none" w:sz="0" w:space="0" w:color="auto"/>
                <w:right w:val="none" w:sz="0" w:space="0" w:color="auto"/>
              </w:divBdr>
            </w:div>
            <w:div w:id="1708213690">
              <w:marLeft w:val="0"/>
              <w:marRight w:val="0"/>
              <w:marTop w:val="0"/>
              <w:marBottom w:val="0"/>
              <w:divBdr>
                <w:top w:val="none" w:sz="0" w:space="0" w:color="auto"/>
                <w:left w:val="none" w:sz="0" w:space="0" w:color="auto"/>
                <w:bottom w:val="none" w:sz="0" w:space="0" w:color="auto"/>
                <w:right w:val="none" w:sz="0" w:space="0" w:color="auto"/>
              </w:divBdr>
            </w:div>
            <w:div w:id="18164593">
              <w:marLeft w:val="0"/>
              <w:marRight w:val="0"/>
              <w:marTop w:val="0"/>
              <w:marBottom w:val="0"/>
              <w:divBdr>
                <w:top w:val="none" w:sz="0" w:space="0" w:color="auto"/>
                <w:left w:val="none" w:sz="0" w:space="0" w:color="auto"/>
                <w:bottom w:val="none" w:sz="0" w:space="0" w:color="auto"/>
                <w:right w:val="none" w:sz="0" w:space="0" w:color="auto"/>
              </w:divBdr>
            </w:div>
            <w:div w:id="2739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5038">
      <w:bodyDiv w:val="1"/>
      <w:marLeft w:val="0"/>
      <w:marRight w:val="0"/>
      <w:marTop w:val="0"/>
      <w:marBottom w:val="0"/>
      <w:divBdr>
        <w:top w:val="none" w:sz="0" w:space="0" w:color="auto"/>
        <w:left w:val="none" w:sz="0" w:space="0" w:color="auto"/>
        <w:bottom w:val="none" w:sz="0" w:space="0" w:color="auto"/>
        <w:right w:val="none" w:sz="0" w:space="0" w:color="auto"/>
      </w:divBdr>
    </w:div>
    <w:div w:id="1835216768">
      <w:bodyDiv w:val="1"/>
      <w:marLeft w:val="0"/>
      <w:marRight w:val="0"/>
      <w:marTop w:val="0"/>
      <w:marBottom w:val="0"/>
      <w:divBdr>
        <w:top w:val="none" w:sz="0" w:space="0" w:color="auto"/>
        <w:left w:val="none" w:sz="0" w:space="0" w:color="auto"/>
        <w:bottom w:val="none" w:sz="0" w:space="0" w:color="auto"/>
        <w:right w:val="none" w:sz="0" w:space="0" w:color="auto"/>
      </w:divBdr>
    </w:div>
    <w:div w:id="1862279552">
      <w:bodyDiv w:val="1"/>
      <w:marLeft w:val="0"/>
      <w:marRight w:val="0"/>
      <w:marTop w:val="0"/>
      <w:marBottom w:val="0"/>
      <w:divBdr>
        <w:top w:val="none" w:sz="0" w:space="0" w:color="auto"/>
        <w:left w:val="none" w:sz="0" w:space="0" w:color="auto"/>
        <w:bottom w:val="none" w:sz="0" w:space="0" w:color="auto"/>
        <w:right w:val="none" w:sz="0" w:space="0" w:color="auto"/>
      </w:divBdr>
    </w:div>
    <w:div w:id="2063213374">
      <w:bodyDiv w:val="1"/>
      <w:marLeft w:val="0"/>
      <w:marRight w:val="0"/>
      <w:marTop w:val="0"/>
      <w:marBottom w:val="0"/>
      <w:divBdr>
        <w:top w:val="none" w:sz="0" w:space="0" w:color="auto"/>
        <w:left w:val="none" w:sz="0" w:space="0" w:color="auto"/>
        <w:bottom w:val="none" w:sz="0" w:space="0" w:color="auto"/>
        <w:right w:val="none" w:sz="0" w:space="0" w:color="auto"/>
      </w:divBdr>
    </w:div>
    <w:div w:id="2076128116">
      <w:bodyDiv w:val="1"/>
      <w:marLeft w:val="0"/>
      <w:marRight w:val="0"/>
      <w:marTop w:val="0"/>
      <w:marBottom w:val="0"/>
      <w:divBdr>
        <w:top w:val="none" w:sz="0" w:space="0" w:color="auto"/>
        <w:left w:val="none" w:sz="0" w:space="0" w:color="auto"/>
        <w:bottom w:val="none" w:sz="0" w:space="0" w:color="auto"/>
        <w:right w:val="none" w:sz="0" w:space="0" w:color="auto"/>
      </w:divBdr>
    </w:div>
    <w:div w:id="2099207523">
      <w:bodyDiv w:val="1"/>
      <w:marLeft w:val="0"/>
      <w:marRight w:val="0"/>
      <w:marTop w:val="0"/>
      <w:marBottom w:val="0"/>
      <w:divBdr>
        <w:top w:val="none" w:sz="0" w:space="0" w:color="auto"/>
        <w:left w:val="none" w:sz="0" w:space="0" w:color="auto"/>
        <w:bottom w:val="none" w:sz="0" w:space="0" w:color="auto"/>
        <w:right w:val="none" w:sz="0" w:space="0" w:color="auto"/>
      </w:divBdr>
    </w:div>
    <w:div w:id="21014423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educba.com/how-to-build-web-applications-using-mongodb/"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www.educba.com/real-time-analytics/" TargetMode="External"/><Relationship Id="rId17" Type="http://schemas.openxmlformats.org/officeDocument/2006/relationships/image" Target="media/image3.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code.visualstudio.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abylonjs.com/"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hyperlink" Target="http://threejs.org/examples/" TargetMode="External"/><Relationship Id="rId19" Type="http://schemas.openxmlformats.org/officeDocument/2006/relationships/hyperlink" Target="http://www.babylonjs.com" TargetMode="External"/><Relationship Id="rId4" Type="http://schemas.openxmlformats.org/officeDocument/2006/relationships/settings" Target="settings.xml"/><Relationship Id="rId9" Type="http://schemas.openxmlformats.org/officeDocument/2006/relationships/hyperlink" Target="http://www.babylonjs.com" TargetMode="External"/><Relationship Id="rId14" Type="http://schemas.openxmlformats.org/officeDocument/2006/relationships/hyperlink" Target="https://www.educba.com/websocket-vs-rest/" TargetMode="External"/><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0035\Desktop\Applied%20Project%202019\Tank%20Fight\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b:Tag>
    <b:SourceType>InternetSite</b:SourceType>
    <b:Guid>{17469922-87D6-4475-9830-33CCD1697D57}</b:Guid>
    <b:Author>
      <b:Author>
        <b:NameList>
          <b:Person>
            <b:Last>Rousset</b:Last>
            <b:First>David</b:First>
            <b:Middle>Catuhe and David</b:Middle>
          </b:Person>
        </b:NameList>
      </b:Author>
    </b:Author>
    <b:InternetSiteTitle>www.babylonjs.com</b:InternetSiteTitle>
    <b:URL>https://www.babylonjs.com/</b:URL>
    <b:RefOrder>2</b:RefOrder>
  </b:Source>
  <b:Source>
    <b:Tag>Pab20</b:Tag>
    <b:SourceType>InternetSite</b:SourceType>
    <b:Guid>{C9931B79-7ED7-4AF7-889F-78E53F1D0DF3}</b:Guid>
    <b:Title>3D Programming with WebGL and Babylon.js for Beginners</b:Title>
    <b:Year>2020</b:Year>
    <b:Author>
      <b:Author>
        <b:NameList>
          <b:Person>
            <b:Last>Navarro</b:Last>
            <b:First>Pablo</b:First>
            <b:Middle>Farias</b:Middle>
          </b:Person>
        </b:NameList>
      </b:Author>
    </b:Author>
    <b:InternetSiteTitle>https://academy.zenva.com/</b:InternetSiteTitle>
    <b:URL>https://academy.zenva.com/product/3d-programming-with-webgl-and-babylon-js-for-beginners/</b:URL>
    <b:RefOrder>1</b:RefOrder>
  </b:Source>
  <b:Source>
    <b:Tag>Muw18</b:Tag>
    <b:SourceType>JournalArticle</b:SourceType>
    <b:Guid>{E244F30E-A03C-4EA9-950D-3D96B25A5847}</b:Guid>
    <b:Title>Comprehensive assessment of non-uniform illumination for 3D heightmap reconstruction in outdoor environments</b:Title>
    <b:Year>2018</b:Year>
    <b:Author>
      <b:Author>
        <b:NameList>
          <b:Person>
            <b:Last>Muwei Jian</b:Last>
            <b:First>Yilong</b:First>
            <b:Middle>Yin, Junyu Dong, Wenyin Zhang</b:Middle>
          </b:Person>
        </b:NameList>
      </b:Author>
    </b:Author>
    <b:JournalName>Computers in Industry</b:JournalName>
    <b:Pages>110-118</b:Pages>
    <b:Volume>99</b:Volume>
    <b:RefOrder>3</b:RefOrder>
  </b:Source>
</b:Sources>
</file>

<file path=customXml/itemProps1.xml><?xml version="1.0" encoding="utf-8"?>
<ds:datastoreItem xmlns:ds="http://schemas.openxmlformats.org/officeDocument/2006/customXml" ds:itemID="{53498BDC-C13B-46C2-B85E-DFA7F0A20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Template>
  <TotalTime>583</TotalTime>
  <Pages>30</Pages>
  <Words>7162</Words>
  <Characters>40826</Characters>
  <Application>Microsoft Office Word</Application>
  <DocSecurity>0</DocSecurity>
  <Lines>340</Lines>
  <Paragraphs>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47893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Raja Khan</dc:creator>
  <dc:description>Formats and macros for Springer Lecture Notes</dc:description>
  <cp:lastModifiedBy>RAJA NASEER AHMED KHAN</cp:lastModifiedBy>
  <cp:revision>48</cp:revision>
  <cp:lastPrinted>2020-04-01T08:07:00Z</cp:lastPrinted>
  <dcterms:created xsi:type="dcterms:W3CDTF">2020-03-18T05:19:00Z</dcterms:created>
  <dcterms:modified xsi:type="dcterms:W3CDTF">2020-04-02T08:22:00Z</dcterms:modified>
</cp:coreProperties>
</file>